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0" w:type="dxa"/>
          <w:right w:w="0" w:type="dxa"/>
        </w:tblCellMar>
        <w:tblLook w:val="01E0" w:firstRow="1" w:lastRow="1" w:firstColumn="1" w:lastColumn="1" w:noHBand="0" w:noVBand="0"/>
      </w:tblPr>
      <w:tblGrid>
        <w:gridCol w:w="1021"/>
        <w:gridCol w:w="4129"/>
        <w:gridCol w:w="10"/>
        <w:gridCol w:w="1082"/>
        <w:gridCol w:w="3681"/>
      </w:tblGrid>
      <w:tr w:rsidR="00E162F9" w:rsidRPr="001869C5" w14:paraId="794DCA2E" w14:textId="77777777">
        <w:trPr>
          <w:trHeight w:hRule="exact" w:val="113"/>
        </w:trPr>
        <w:tc>
          <w:tcPr>
            <w:tcW w:w="1021" w:type="dxa"/>
            <w:tcBorders>
              <w:top w:val="dotted" w:sz="6" w:space="0" w:color="auto"/>
            </w:tcBorders>
          </w:tcPr>
          <w:p w14:paraId="38694F84" w14:textId="77777777" w:rsidR="00E162F9" w:rsidRPr="001869C5" w:rsidRDefault="00E162F9">
            <w:pPr>
              <w:rPr>
                <w:lang w:val="en-GB" w:eastAsia="en-GB"/>
              </w:rPr>
            </w:pPr>
          </w:p>
        </w:tc>
        <w:tc>
          <w:tcPr>
            <w:tcW w:w="4139" w:type="dxa"/>
            <w:gridSpan w:val="2"/>
            <w:tcBorders>
              <w:top w:val="dotted" w:sz="6" w:space="0" w:color="auto"/>
            </w:tcBorders>
          </w:tcPr>
          <w:p w14:paraId="3B1C601B" w14:textId="77777777" w:rsidR="00E162F9" w:rsidRPr="001869C5" w:rsidRDefault="00E162F9">
            <w:pPr>
              <w:rPr>
                <w:lang w:val="en-GB" w:eastAsia="en-GB"/>
              </w:rPr>
            </w:pPr>
          </w:p>
        </w:tc>
        <w:tc>
          <w:tcPr>
            <w:tcW w:w="1082" w:type="dxa"/>
            <w:tcBorders>
              <w:top w:val="dotted" w:sz="6" w:space="0" w:color="auto"/>
            </w:tcBorders>
          </w:tcPr>
          <w:p w14:paraId="4A9FCDE4" w14:textId="77777777" w:rsidR="00E162F9" w:rsidRPr="001869C5" w:rsidRDefault="00E162F9">
            <w:pPr>
              <w:rPr>
                <w:lang w:val="en-GB" w:eastAsia="en-GB"/>
              </w:rPr>
            </w:pPr>
          </w:p>
        </w:tc>
        <w:tc>
          <w:tcPr>
            <w:tcW w:w="3681" w:type="dxa"/>
            <w:tcBorders>
              <w:top w:val="dotted" w:sz="6" w:space="0" w:color="auto"/>
            </w:tcBorders>
          </w:tcPr>
          <w:p w14:paraId="6FAA74C0" w14:textId="77777777" w:rsidR="00E162F9" w:rsidRPr="001869C5" w:rsidRDefault="00E162F9">
            <w:pPr>
              <w:rPr>
                <w:lang w:val="en-GB" w:eastAsia="en-GB"/>
              </w:rPr>
            </w:pPr>
          </w:p>
        </w:tc>
      </w:tr>
      <w:tr w:rsidR="00E162F9" w:rsidRPr="001869C5" w14:paraId="4F79E127" w14:textId="77777777">
        <w:trPr>
          <w:trHeight w:val="284"/>
        </w:trPr>
        <w:tc>
          <w:tcPr>
            <w:tcW w:w="1021" w:type="dxa"/>
          </w:tcPr>
          <w:p w14:paraId="38523E39" w14:textId="77777777" w:rsidR="00E162F9" w:rsidRPr="001869C5" w:rsidRDefault="00E162F9">
            <w:pPr>
              <w:spacing w:line="220" w:lineRule="atLeast"/>
              <w:rPr>
                <w:position w:val="4"/>
                <w:sz w:val="12"/>
                <w:lang w:val="en-GB"/>
              </w:rPr>
            </w:pPr>
            <w:r w:rsidRPr="001869C5">
              <w:rPr>
                <w:position w:val="4"/>
                <w:sz w:val="12"/>
                <w:lang w:val="en-GB"/>
              </w:rPr>
              <w:t>To</w:t>
            </w:r>
          </w:p>
        </w:tc>
        <w:tc>
          <w:tcPr>
            <w:tcW w:w="8902" w:type="dxa"/>
            <w:gridSpan w:val="4"/>
          </w:tcPr>
          <w:p w14:paraId="4629DFC2" w14:textId="77777777" w:rsidR="00E162F9" w:rsidRPr="001869C5" w:rsidRDefault="00E162F9">
            <w:pPr>
              <w:spacing w:line="240" w:lineRule="atLeast"/>
              <w:rPr>
                <w:b/>
                <w:sz w:val="18"/>
                <w:lang w:val="en-GB"/>
              </w:rPr>
            </w:pPr>
            <w:r w:rsidRPr="001869C5">
              <w:rPr>
                <w:b/>
                <w:sz w:val="18"/>
                <w:lang w:val="en-GB"/>
              </w:rPr>
              <w:t>James Waterson</w:t>
            </w:r>
          </w:p>
        </w:tc>
      </w:tr>
      <w:tr w:rsidR="00E162F9" w:rsidRPr="001869C5" w14:paraId="42F1F9DC" w14:textId="77777777">
        <w:trPr>
          <w:trHeight w:val="284"/>
        </w:trPr>
        <w:tc>
          <w:tcPr>
            <w:tcW w:w="1021" w:type="dxa"/>
          </w:tcPr>
          <w:p w14:paraId="11BF808B" w14:textId="77777777" w:rsidR="00E162F9" w:rsidRPr="001869C5" w:rsidRDefault="00E162F9">
            <w:pPr>
              <w:spacing w:line="220" w:lineRule="atLeast"/>
              <w:rPr>
                <w:position w:val="4"/>
                <w:sz w:val="12"/>
                <w:lang w:val="en-GB"/>
              </w:rPr>
            </w:pPr>
            <w:r w:rsidRPr="001869C5">
              <w:rPr>
                <w:position w:val="4"/>
                <w:sz w:val="12"/>
                <w:lang w:val="en-GB"/>
              </w:rPr>
              <w:t>Company</w:t>
            </w:r>
          </w:p>
        </w:tc>
        <w:tc>
          <w:tcPr>
            <w:tcW w:w="8902" w:type="dxa"/>
            <w:gridSpan w:val="4"/>
          </w:tcPr>
          <w:p w14:paraId="7AB31322" w14:textId="77777777" w:rsidR="00E162F9" w:rsidRPr="001869C5" w:rsidRDefault="00E162F9">
            <w:pPr>
              <w:spacing w:line="240" w:lineRule="atLeast"/>
              <w:rPr>
                <w:sz w:val="18"/>
                <w:lang w:val="en-GB"/>
              </w:rPr>
            </w:pPr>
            <w:r w:rsidRPr="001869C5">
              <w:rPr>
                <w:sz w:val="18"/>
                <w:lang w:val="en-GB"/>
              </w:rPr>
              <w:t>Becton Dickinson</w:t>
            </w:r>
          </w:p>
        </w:tc>
      </w:tr>
      <w:tr w:rsidR="00E162F9" w:rsidRPr="001869C5" w14:paraId="7236C3DA" w14:textId="77777777">
        <w:trPr>
          <w:trHeight w:val="284"/>
        </w:trPr>
        <w:tc>
          <w:tcPr>
            <w:tcW w:w="1021" w:type="dxa"/>
          </w:tcPr>
          <w:p w14:paraId="580B4629" w14:textId="77777777" w:rsidR="00E162F9" w:rsidRPr="001869C5" w:rsidRDefault="00E162F9">
            <w:pPr>
              <w:spacing w:line="220" w:lineRule="atLeast"/>
              <w:rPr>
                <w:position w:val="4"/>
                <w:sz w:val="12"/>
                <w:lang w:val="en-GB"/>
              </w:rPr>
            </w:pPr>
            <w:r w:rsidRPr="001869C5">
              <w:rPr>
                <w:position w:val="4"/>
                <w:sz w:val="12"/>
                <w:lang w:val="en-GB"/>
              </w:rPr>
              <w:t>Cc</w:t>
            </w:r>
          </w:p>
        </w:tc>
        <w:tc>
          <w:tcPr>
            <w:tcW w:w="8902" w:type="dxa"/>
            <w:gridSpan w:val="4"/>
          </w:tcPr>
          <w:p w14:paraId="438F798C" w14:textId="5C62940E" w:rsidR="00E162F9" w:rsidRPr="001869C5" w:rsidRDefault="00E162F9">
            <w:pPr>
              <w:spacing w:line="240" w:lineRule="atLeast"/>
              <w:rPr>
                <w:b/>
                <w:bCs/>
                <w:sz w:val="18"/>
                <w:lang w:val="en-GB"/>
              </w:rPr>
            </w:pPr>
            <w:r w:rsidRPr="001869C5">
              <w:rPr>
                <w:b/>
                <w:bCs/>
                <w:sz w:val="18"/>
                <w:lang w:val="en-GB"/>
              </w:rPr>
              <w:t>Samuel Garcia, Christian Vollmar</w:t>
            </w:r>
            <w:r w:rsidR="00EF28CD" w:rsidRPr="001869C5">
              <w:rPr>
                <w:b/>
                <w:bCs/>
                <w:sz w:val="18"/>
                <w:lang w:val="en-GB"/>
              </w:rPr>
              <w:t xml:space="preserve">, Stefan </w:t>
            </w:r>
            <w:proofErr w:type="spellStart"/>
            <w:r w:rsidR="00EF28CD" w:rsidRPr="001869C5">
              <w:rPr>
                <w:b/>
                <w:bCs/>
                <w:sz w:val="18"/>
                <w:lang w:val="en-GB"/>
              </w:rPr>
              <w:t>Schraag</w:t>
            </w:r>
            <w:proofErr w:type="spellEnd"/>
          </w:p>
        </w:tc>
      </w:tr>
      <w:tr w:rsidR="00E162F9" w:rsidRPr="001869C5" w14:paraId="51B5C105" w14:textId="77777777">
        <w:trPr>
          <w:trHeight w:val="284"/>
        </w:trPr>
        <w:tc>
          <w:tcPr>
            <w:tcW w:w="1021" w:type="dxa"/>
          </w:tcPr>
          <w:p w14:paraId="3A0473CA" w14:textId="77777777" w:rsidR="00E162F9" w:rsidRPr="001869C5" w:rsidRDefault="00E162F9">
            <w:pPr>
              <w:spacing w:line="220" w:lineRule="atLeast"/>
              <w:rPr>
                <w:position w:val="4"/>
                <w:sz w:val="12"/>
                <w:lang w:val="en-GB"/>
              </w:rPr>
            </w:pPr>
            <w:r w:rsidRPr="001869C5">
              <w:rPr>
                <w:position w:val="4"/>
                <w:sz w:val="12"/>
                <w:lang w:val="en-GB"/>
              </w:rPr>
              <w:t>Prepared by</w:t>
            </w:r>
          </w:p>
        </w:tc>
        <w:tc>
          <w:tcPr>
            <w:tcW w:w="4129" w:type="dxa"/>
          </w:tcPr>
          <w:p w14:paraId="57DACDF2" w14:textId="77777777" w:rsidR="00E162F9" w:rsidRPr="001869C5" w:rsidRDefault="00E162F9">
            <w:pPr>
              <w:spacing w:line="240" w:lineRule="atLeast"/>
              <w:rPr>
                <w:sz w:val="18"/>
                <w:lang w:val="en-GB"/>
              </w:rPr>
            </w:pPr>
            <w:r w:rsidRPr="001869C5">
              <w:rPr>
                <w:sz w:val="18"/>
                <w:lang w:val="en-GB"/>
              </w:rPr>
              <w:t>Kai Hu</w:t>
            </w:r>
          </w:p>
        </w:tc>
        <w:tc>
          <w:tcPr>
            <w:tcW w:w="1092" w:type="dxa"/>
            <w:gridSpan w:val="2"/>
          </w:tcPr>
          <w:p w14:paraId="001B9449" w14:textId="77777777" w:rsidR="00E162F9" w:rsidRPr="001869C5" w:rsidRDefault="00E162F9">
            <w:pPr>
              <w:spacing w:line="240" w:lineRule="atLeast"/>
              <w:rPr>
                <w:sz w:val="12"/>
                <w:szCs w:val="12"/>
                <w:lang w:val="en-GB"/>
              </w:rPr>
            </w:pPr>
            <w:r w:rsidRPr="001869C5">
              <w:rPr>
                <w:sz w:val="12"/>
                <w:szCs w:val="12"/>
                <w:lang w:val="en-GB"/>
              </w:rPr>
              <w:t>Checked by</w:t>
            </w:r>
          </w:p>
        </w:tc>
        <w:tc>
          <w:tcPr>
            <w:tcW w:w="3681" w:type="dxa"/>
          </w:tcPr>
          <w:p w14:paraId="3D14600E" w14:textId="77777777" w:rsidR="00E162F9" w:rsidRPr="001869C5" w:rsidRDefault="00E162F9">
            <w:pPr>
              <w:spacing w:line="240" w:lineRule="atLeast"/>
              <w:rPr>
                <w:sz w:val="12"/>
                <w:szCs w:val="12"/>
                <w:lang w:val="en-GB"/>
              </w:rPr>
            </w:pPr>
            <w:r w:rsidRPr="001869C5">
              <w:rPr>
                <w:sz w:val="18"/>
                <w:lang w:val="en-GB" w:eastAsia="zh-CN"/>
              </w:rPr>
              <w:t>Gavin Moore</w:t>
            </w:r>
          </w:p>
        </w:tc>
      </w:tr>
      <w:tr w:rsidR="00E162F9" w:rsidRPr="001869C5" w14:paraId="74D5569F" w14:textId="77777777">
        <w:trPr>
          <w:trHeight w:val="284"/>
        </w:trPr>
        <w:tc>
          <w:tcPr>
            <w:tcW w:w="1021" w:type="dxa"/>
          </w:tcPr>
          <w:p w14:paraId="44BAAD11" w14:textId="77777777" w:rsidR="00E162F9" w:rsidRPr="001869C5" w:rsidRDefault="00E162F9">
            <w:pPr>
              <w:spacing w:line="220" w:lineRule="atLeast"/>
              <w:rPr>
                <w:position w:val="4"/>
                <w:sz w:val="12"/>
                <w:lang w:val="en-GB"/>
              </w:rPr>
            </w:pPr>
            <w:r w:rsidRPr="001869C5">
              <w:rPr>
                <w:position w:val="4"/>
                <w:sz w:val="12"/>
                <w:lang w:val="en-GB"/>
              </w:rPr>
              <w:t>Date</w:t>
            </w:r>
          </w:p>
        </w:tc>
        <w:tc>
          <w:tcPr>
            <w:tcW w:w="4129" w:type="dxa"/>
          </w:tcPr>
          <w:p w14:paraId="488E2D42" w14:textId="72AB7474" w:rsidR="00E162F9" w:rsidRPr="001869C5" w:rsidRDefault="00BE36CE">
            <w:pPr>
              <w:spacing w:line="240" w:lineRule="atLeast"/>
              <w:rPr>
                <w:sz w:val="18"/>
                <w:lang w:val="en-GB" w:eastAsia="zh-CN"/>
              </w:rPr>
            </w:pPr>
            <w:r>
              <w:rPr>
                <w:sz w:val="18"/>
                <w:lang w:val="en-GB"/>
              </w:rPr>
              <w:t>2</w:t>
            </w:r>
            <w:r w:rsidR="00BA6B9D">
              <w:rPr>
                <w:sz w:val="18"/>
                <w:lang w:val="en-GB"/>
              </w:rPr>
              <w:t>9</w:t>
            </w:r>
            <w:r w:rsidR="00E162F9" w:rsidRPr="001869C5">
              <w:rPr>
                <w:sz w:val="18"/>
                <w:lang w:val="en-GB"/>
              </w:rPr>
              <w:t xml:space="preserve"> April 2026</w:t>
            </w:r>
          </w:p>
        </w:tc>
        <w:tc>
          <w:tcPr>
            <w:tcW w:w="1092" w:type="dxa"/>
            <w:gridSpan w:val="2"/>
          </w:tcPr>
          <w:p w14:paraId="116B0CC7" w14:textId="77777777" w:rsidR="00E162F9" w:rsidRPr="001869C5" w:rsidRDefault="00E162F9">
            <w:pPr>
              <w:spacing w:line="220" w:lineRule="atLeast"/>
              <w:rPr>
                <w:position w:val="4"/>
                <w:sz w:val="12"/>
                <w:lang w:val="en-GB"/>
              </w:rPr>
            </w:pPr>
            <w:r w:rsidRPr="001869C5">
              <w:rPr>
                <w:position w:val="4"/>
                <w:sz w:val="12"/>
                <w:lang w:val="en-GB"/>
              </w:rPr>
              <w:t>Revision</w:t>
            </w:r>
          </w:p>
        </w:tc>
        <w:tc>
          <w:tcPr>
            <w:tcW w:w="3681" w:type="dxa"/>
          </w:tcPr>
          <w:p w14:paraId="52D5F2ED" w14:textId="7D6C737A" w:rsidR="00E162F9" w:rsidRPr="001869C5" w:rsidRDefault="00E162F9">
            <w:pPr>
              <w:spacing w:line="240" w:lineRule="atLeast"/>
              <w:rPr>
                <w:sz w:val="18"/>
                <w:lang w:val="en-GB" w:eastAsia="zh-CN"/>
              </w:rPr>
            </w:pPr>
            <w:bookmarkStart w:id="0" w:name="Text2"/>
            <w:r w:rsidRPr="001869C5">
              <w:rPr>
                <w:sz w:val="18"/>
                <w:lang w:val="en-GB" w:eastAsia="zh-CN"/>
              </w:rPr>
              <w:t>0</w:t>
            </w:r>
            <w:bookmarkEnd w:id="0"/>
            <w:r w:rsidR="00BA6B9D">
              <w:rPr>
                <w:sz w:val="18"/>
                <w:lang w:val="en-GB" w:eastAsia="zh-CN"/>
              </w:rPr>
              <w:t>2</w:t>
            </w:r>
          </w:p>
        </w:tc>
      </w:tr>
      <w:tr w:rsidR="00E162F9" w:rsidRPr="001869C5" w14:paraId="4FC88B07" w14:textId="77777777">
        <w:trPr>
          <w:trHeight w:val="284"/>
        </w:trPr>
        <w:tc>
          <w:tcPr>
            <w:tcW w:w="1021" w:type="dxa"/>
          </w:tcPr>
          <w:p w14:paraId="3768FA83" w14:textId="77777777" w:rsidR="00E162F9" w:rsidRPr="001869C5" w:rsidRDefault="00E162F9">
            <w:pPr>
              <w:spacing w:line="220" w:lineRule="atLeast"/>
              <w:rPr>
                <w:position w:val="4"/>
                <w:sz w:val="12"/>
                <w:lang w:val="en-GB"/>
              </w:rPr>
            </w:pPr>
            <w:r w:rsidRPr="001869C5">
              <w:rPr>
                <w:position w:val="4"/>
                <w:sz w:val="12"/>
                <w:lang w:val="en-GB"/>
              </w:rPr>
              <w:t>Project No</w:t>
            </w:r>
          </w:p>
        </w:tc>
        <w:tc>
          <w:tcPr>
            <w:tcW w:w="8902" w:type="dxa"/>
            <w:gridSpan w:val="4"/>
          </w:tcPr>
          <w:p w14:paraId="515F4AE1" w14:textId="77777777" w:rsidR="00E162F9" w:rsidRPr="001869C5" w:rsidRDefault="00E162F9">
            <w:pPr>
              <w:spacing w:line="240" w:lineRule="atLeast"/>
              <w:rPr>
                <w:sz w:val="18"/>
                <w:lang w:val="en-GB"/>
              </w:rPr>
            </w:pPr>
            <w:r w:rsidRPr="001869C5">
              <w:rPr>
                <w:sz w:val="18"/>
                <w:lang w:val="en-GB"/>
              </w:rPr>
              <w:t>12847</w:t>
            </w:r>
          </w:p>
        </w:tc>
      </w:tr>
      <w:tr w:rsidR="00E162F9" w:rsidRPr="001869C5" w14:paraId="3AAD2CF5" w14:textId="77777777">
        <w:trPr>
          <w:trHeight w:val="284"/>
        </w:trPr>
        <w:tc>
          <w:tcPr>
            <w:tcW w:w="1021" w:type="dxa"/>
          </w:tcPr>
          <w:p w14:paraId="5B8A7DF5" w14:textId="77777777" w:rsidR="00E162F9" w:rsidRPr="001869C5" w:rsidRDefault="00E162F9">
            <w:pPr>
              <w:spacing w:line="220" w:lineRule="atLeast"/>
              <w:rPr>
                <w:position w:val="4"/>
                <w:sz w:val="12"/>
                <w:lang w:val="en-GB"/>
              </w:rPr>
            </w:pPr>
            <w:r w:rsidRPr="001869C5">
              <w:rPr>
                <w:position w:val="4"/>
                <w:sz w:val="12"/>
                <w:lang w:val="en-GB"/>
              </w:rPr>
              <w:t>Pages</w:t>
            </w:r>
          </w:p>
        </w:tc>
        <w:tc>
          <w:tcPr>
            <w:tcW w:w="8902" w:type="dxa"/>
            <w:gridSpan w:val="4"/>
          </w:tcPr>
          <w:p w14:paraId="6B0F07DA" w14:textId="3D8632A1" w:rsidR="00E162F9" w:rsidRPr="00592D95" w:rsidRDefault="00592D95">
            <w:pPr>
              <w:spacing w:line="240" w:lineRule="atLeast"/>
              <w:rPr>
                <w:sz w:val="18"/>
                <w:lang w:val="en-GB"/>
              </w:rPr>
            </w:pPr>
            <w:r w:rsidRPr="00592D95">
              <w:rPr>
                <w:rFonts w:hint="eastAsia"/>
                <w:sz w:val="18"/>
                <w:lang w:val="en-GB"/>
              </w:rPr>
              <w:t>1</w:t>
            </w:r>
            <w:r w:rsidR="00D12B73">
              <w:rPr>
                <w:sz w:val="18"/>
                <w:lang w:val="en-GB"/>
              </w:rPr>
              <w:t>4</w:t>
            </w:r>
          </w:p>
        </w:tc>
      </w:tr>
      <w:tr w:rsidR="00E162F9" w:rsidRPr="001869C5" w14:paraId="3AD7EBEF" w14:textId="77777777">
        <w:trPr>
          <w:trHeight w:val="655"/>
        </w:trPr>
        <w:tc>
          <w:tcPr>
            <w:tcW w:w="1021" w:type="dxa"/>
            <w:tcBorders>
              <w:bottom w:val="single" w:sz="4" w:space="0" w:color="auto"/>
            </w:tcBorders>
          </w:tcPr>
          <w:p w14:paraId="20A28919" w14:textId="77777777" w:rsidR="00E162F9" w:rsidRPr="001869C5" w:rsidRDefault="00E162F9">
            <w:pPr>
              <w:spacing w:line="220" w:lineRule="atLeast"/>
              <w:rPr>
                <w:position w:val="4"/>
                <w:sz w:val="12"/>
                <w:lang w:val="en-GB"/>
              </w:rPr>
            </w:pPr>
            <w:r w:rsidRPr="001869C5">
              <w:rPr>
                <w:position w:val="4"/>
                <w:sz w:val="12"/>
                <w:lang w:val="en-GB"/>
              </w:rPr>
              <w:t>Subject</w:t>
            </w:r>
          </w:p>
        </w:tc>
        <w:tc>
          <w:tcPr>
            <w:tcW w:w="8902" w:type="dxa"/>
            <w:gridSpan w:val="4"/>
            <w:tcBorders>
              <w:bottom w:val="single" w:sz="4" w:space="0" w:color="auto"/>
            </w:tcBorders>
          </w:tcPr>
          <w:p w14:paraId="1672529C" w14:textId="2DB149B3" w:rsidR="00E162F9" w:rsidRPr="001869C5" w:rsidRDefault="001869C5">
            <w:pPr>
              <w:spacing w:line="240" w:lineRule="atLeast"/>
              <w:rPr>
                <w:sz w:val="18"/>
                <w:lang w:val="en-GB"/>
              </w:rPr>
            </w:pPr>
            <w:r w:rsidRPr="00592D95">
              <w:rPr>
                <w:sz w:val="18"/>
                <w:lang w:val="en-GB"/>
              </w:rPr>
              <w:t>Nexus</w:t>
            </w:r>
            <w:r w:rsidR="00E162F9" w:rsidRPr="00592D95">
              <w:rPr>
                <w:sz w:val="18"/>
                <w:lang w:val="en-GB"/>
              </w:rPr>
              <w:t xml:space="preserve"> Post Market Surveillance </w:t>
            </w:r>
            <w:r w:rsidR="00EF28CD" w:rsidRPr="00592D95">
              <w:rPr>
                <w:sz w:val="18"/>
                <w:lang w:val="en-GB"/>
              </w:rPr>
              <w:t>Questionnaire</w:t>
            </w:r>
            <w:r w:rsidR="003B64B1" w:rsidRPr="00592D95">
              <w:rPr>
                <w:sz w:val="18"/>
                <w:lang w:val="en-GB"/>
              </w:rPr>
              <w:t>s</w:t>
            </w:r>
            <w:r w:rsidR="00EF28CD" w:rsidRPr="00592D95">
              <w:rPr>
                <w:sz w:val="18"/>
                <w:lang w:val="en-GB"/>
              </w:rPr>
              <w:t xml:space="preserve"> for Picot 1 and Picot 2</w:t>
            </w:r>
          </w:p>
        </w:tc>
      </w:tr>
    </w:tbl>
    <w:p w14:paraId="6AA8617D" w14:textId="77777777" w:rsidR="00503583" w:rsidRPr="001869C5" w:rsidRDefault="00503583" w:rsidP="003F017A">
      <w:pPr>
        <w:rPr>
          <w:lang w:val="en-GB"/>
        </w:rPr>
      </w:pPr>
    </w:p>
    <w:p w14:paraId="1D65B310" w14:textId="77777777" w:rsidR="00EF28CD" w:rsidRDefault="00EF28CD" w:rsidP="003F017A">
      <w:pPr>
        <w:rPr>
          <w:lang w:val="en-GB"/>
        </w:rPr>
      </w:pPr>
    </w:p>
    <w:p w14:paraId="101D1E79" w14:textId="3AFA0363" w:rsidR="00AE0547" w:rsidRPr="001B6C64" w:rsidRDefault="00AE0547" w:rsidP="003F017A">
      <w:pPr>
        <w:rPr>
          <w:b/>
          <w:lang w:val="en-GB"/>
        </w:rPr>
      </w:pPr>
      <w:r w:rsidRPr="001B6C64">
        <w:rPr>
          <w:b/>
          <w:lang w:val="en-GB"/>
        </w:rPr>
        <w:t>/For internal reference only</w:t>
      </w:r>
    </w:p>
    <w:p w14:paraId="549E80A7" w14:textId="77777777" w:rsidR="00AE0547" w:rsidRPr="001869C5" w:rsidRDefault="00AE0547" w:rsidP="003F017A">
      <w:pPr>
        <w:rPr>
          <w:lang w:val="en-GB"/>
        </w:rPr>
      </w:pPr>
    </w:p>
    <w:p w14:paraId="63044615" w14:textId="41116822" w:rsidR="00B41064" w:rsidRPr="001869C5" w:rsidRDefault="00B41064" w:rsidP="003F017A">
      <w:pPr>
        <w:rPr>
          <w:b/>
          <w:bCs/>
          <w:sz w:val="24"/>
          <w:szCs w:val="24"/>
          <w:lang w:val="en-GB"/>
        </w:rPr>
      </w:pPr>
      <w:r w:rsidRPr="001869C5">
        <w:rPr>
          <w:b/>
          <w:bCs/>
          <w:sz w:val="24"/>
          <w:szCs w:val="24"/>
          <w:lang w:val="en-GB"/>
        </w:rPr>
        <w:t>PICOTs for Research</w:t>
      </w:r>
    </w:p>
    <w:p w14:paraId="22B5B574" w14:textId="77777777" w:rsidR="00B41064" w:rsidRPr="001869C5" w:rsidRDefault="00B41064" w:rsidP="003F017A">
      <w:pPr>
        <w:rPr>
          <w:lang w:val="en-GB"/>
        </w:rPr>
      </w:pPr>
    </w:p>
    <w:p w14:paraId="01331C3E" w14:textId="77777777" w:rsidR="00E046C6" w:rsidRPr="00642710" w:rsidRDefault="00E046C6" w:rsidP="00E046C6">
      <w:pPr>
        <w:rPr>
          <w:sz w:val="22"/>
          <w:szCs w:val="22"/>
          <w:lang w:val="en-GB"/>
        </w:rPr>
      </w:pPr>
      <w:r w:rsidRPr="00642710">
        <w:rPr>
          <w:sz w:val="22"/>
          <w:szCs w:val="22"/>
          <w:lang w:val="en-GB"/>
        </w:rPr>
        <w:t>PICOT 1:</w:t>
      </w:r>
    </w:p>
    <w:p w14:paraId="20CF26C8" w14:textId="13DE1E5A" w:rsidR="00E046C6" w:rsidRPr="00642710" w:rsidRDefault="00E046C6" w:rsidP="00E046C6">
      <w:pPr>
        <w:rPr>
          <w:sz w:val="22"/>
          <w:szCs w:val="22"/>
          <w:lang w:val="en-GB"/>
        </w:rPr>
      </w:pPr>
      <w:r w:rsidRPr="00642710">
        <w:rPr>
          <w:sz w:val="22"/>
          <w:szCs w:val="22"/>
          <w:lang w:val="en-GB"/>
        </w:rPr>
        <w:t xml:space="preserve">BD </w:t>
      </w:r>
      <w:r w:rsidR="001869C5" w:rsidRPr="00642710">
        <w:rPr>
          <w:sz w:val="22"/>
          <w:szCs w:val="22"/>
          <w:lang w:val="en-GB"/>
        </w:rPr>
        <w:t>nexus</w:t>
      </w:r>
      <w:r w:rsidRPr="00642710">
        <w:rPr>
          <w:sz w:val="22"/>
          <w:szCs w:val="22"/>
          <w:lang w:val="en-GB"/>
        </w:rPr>
        <w:t xml:space="preserve">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multi step infusion modes requiring 15-minute titrations when administering specialist oncology infusions or intravenous immunoglobulin IVIG.</w:t>
      </w:r>
    </w:p>
    <w:p w14:paraId="460F793C" w14:textId="77777777" w:rsidR="00E046C6" w:rsidRPr="00642710" w:rsidRDefault="00E046C6" w:rsidP="00E046C6">
      <w:pPr>
        <w:rPr>
          <w:sz w:val="22"/>
          <w:szCs w:val="22"/>
          <w:lang w:val="en-GB"/>
        </w:rPr>
      </w:pPr>
    </w:p>
    <w:p w14:paraId="5AAAC913" w14:textId="77777777" w:rsidR="00E046C6" w:rsidRPr="00642710" w:rsidRDefault="00E046C6" w:rsidP="00E046C6">
      <w:pPr>
        <w:rPr>
          <w:sz w:val="22"/>
          <w:szCs w:val="22"/>
          <w:lang w:val="en-GB"/>
        </w:rPr>
      </w:pPr>
      <w:r w:rsidRPr="00642710">
        <w:rPr>
          <w:sz w:val="22"/>
          <w:szCs w:val="22"/>
          <w:lang w:val="en-GB"/>
        </w:rPr>
        <w:t>PICOT 2:</w:t>
      </w:r>
      <w:r w:rsidRPr="00642710">
        <w:rPr>
          <w:sz w:val="22"/>
          <w:szCs w:val="22"/>
          <w:lang w:val="en-GB"/>
        </w:rPr>
        <w:br/>
        <w:t xml:space="preserve">BD </w:t>
      </w:r>
      <w:proofErr w:type="spellStart"/>
      <w:r w:rsidRPr="00642710">
        <w:rPr>
          <w:sz w:val="22"/>
          <w:szCs w:val="22"/>
          <w:lang w:val="en-GB"/>
        </w:rPr>
        <w:t>neXus</w:t>
      </w:r>
      <w:proofErr w:type="spellEnd"/>
      <w:r w:rsidRPr="00642710">
        <w:rPr>
          <w:sz w:val="22"/>
          <w:szCs w:val="22"/>
          <w:lang w:val="en-GB"/>
        </w:rPr>
        <w:t xml:space="preserve">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ramp up or ramp down infusion profiles when administering Total Parenteral Nutrition TPN infusions.</w:t>
      </w:r>
    </w:p>
    <w:p w14:paraId="64F0D111" w14:textId="77777777" w:rsidR="00E046C6" w:rsidRPr="00642710" w:rsidRDefault="00E046C6" w:rsidP="00E046C6">
      <w:pPr>
        <w:rPr>
          <w:sz w:val="22"/>
          <w:szCs w:val="22"/>
          <w:lang w:val="en-GB"/>
        </w:rPr>
      </w:pPr>
    </w:p>
    <w:p w14:paraId="059159FD"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3</w:t>
      </w:r>
      <w:r w:rsidRPr="00642710">
        <w:rPr>
          <w:sz w:val="22"/>
          <w:szCs w:val="22"/>
          <w:lang w:val="en-GB"/>
        </w:rPr>
        <w:t>:</w:t>
      </w:r>
    </w:p>
    <w:p w14:paraId="3435E619" w14:textId="77777777" w:rsidR="00E046C6" w:rsidRPr="00642710" w:rsidRDefault="00E046C6" w:rsidP="00E046C6">
      <w:pPr>
        <w:rPr>
          <w:sz w:val="22"/>
          <w:szCs w:val="22"/>
          <w:lang w:val="en-GB"/>
        </w:rPr>
      </w:pPr>
      <w:r w:rsidRPr="00642710">
        <w:rPr>
          <w:sz w:val="22"/>
          <w:szCs w:val="22"/>
          <w:lang w:val="en-GB"/>
        </w:rPr>
        <w:t xml:space="preserve">BD </w:t>
      </w:r>
      <w:proofErr w:type="spellStart"/>
      <w:r w:rsidRPr="00642710">
        <w:rPr>
          <w:sz w:val="22"/>
          <w:szCs w:val="22"/>
          <w:lang w:val="en-GB"/>
        </w:rPr>
        <w:t>neXus</w:t>
      </w:r>
      <w:proofErr w:type="spellEnd"/>
      <w:r w:rsidRPr="00642710">
        <w:rPr>
          <w:sz w:val="22"/>
          <w:szCs w:val="22"/>
          <w:lang w:val="en-GB"/>
        </w:rPr>
        <w:t xml:space="preserve">, BD Alaris </w:t>
      </w:r>
      <w:proofErr w:type="spellStart"/>
      <w:r w:rsidRPr="00642710">
        <w:rPr>
          <w:sz w:val="22"/>
          <w:szCs w:val="22"/>
          <w:lang w:val="en-GB"/>
        </w:rPr>
        <w:t>neXus</w:t>
      </w:r>
      <w:proofErr w:type="spellEnd"/>
      <w:r w:rsidRPr="00642710">
        <w:rPr>
          <w:sz w:val="22"/>
          <w:szCs w:val="22"/>
          <w:lang w:val="en-GB"/>
        </w:rPr>
        <w:t>, and CareFusion Alaris Guardrails Plus Pumps users who have experience administering sepsis resuscitation fluids using a preset drug library entry with a default rate of 30mL/kg/hr, and administering noradrenaline using standardised doses or custom concentrations with default dosing in mcg/kg/min.</w:t>
      </w:r>
    </w:p>
    <w:p w14:paraId="12C926D9" w14:textId="77777777" w:rsidR="00E046C6" w:rsidRPr="00642710" w:rsidRDefault="00E046C6" w:rsidP="00E046C6">
      <w:pPr>
        <w:rPr>
          <w:sz w:val="22"/>
          <w:szCs w:val="22"/>
          <w:lang w:val="en-GB"/>
        </w:rPr>
      </w:pPr>
    </w:p>
    <w:p w14:paraId="49E41D89"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4</w:t>
      </w:r>
      <w:r w:rsidRPr="00642710">
        <w:rPr>
          <w:sz w:val="22"/>
          <w:szCs w:val="22"/>
          <w:lang w:val="en-GB"/>
        </w:rPr>
        <w:t>:</w:t>
      </w:r>
    </w:p>
    <w:p w14:paraId="5FC3EE53" w14:textId="77777777" w:rsidR="00B41064" w:rsidRPr="00642710" w:rsidRDefault="00E046C6" w:rsidP="00E046C6">
      <w:pPr>
        <w:rPr>
          <w:sz w:val="22"/>
          <w:szCs w:val="22"/>
          <w:lang w:val="en-GB"/>
        </w:rPr>
      </w:pPr>
      <w:r w:rsidRPr="00642710">
        <w:rPr>
          <w:sz w:val="22"/>
          <w:szCs w:val="22"/>
          <w:lang w:val="en-GB"/>
        </w:rPr>
        <w:t xml:space="preserve">BD Alaris </w:t>
      </w:r>
      <w:proofErr w:type="spellStart"/>
      <w:r w:rsidRPr="00642710">
        <w:rPr>
          <w:sz w:val="22"/>
          <w:szCs w:val="22"/>
          <w:lang w:val="en-GB"/>
        </w:rPr>
        <w:t>neXus</w:t>
      </w:r>
      <w:proofErr w:type="spellEnd"/>
      <w:r w:rsidRPr="00642710">
        <w:rPr>
          <w:sz w:val="22"/>
          <w:szCs w:val="22"/>
          <w:lang w:val="en-GB"/>
        </w:rPr>
        <w:t xml:space="preserve"> (ACE/Wi Fi) and BD </w:t>
      </w:r>
      <w:proofErr w:type="spellStart"/>
      <w:r w:rsidRPr="00642710">
        <w:rPr>
          <w:sz w:val="22"/>
          <w:szCs w:val="22"/>
          <w:lang w:val="en-GB"/>
        </w:rPr>
        <w:t>neXus</w:t>
      </w:r>
      <w:proofErr w:type="spellEnd"/>
      <w:r w:rsidRPr="00642710">
        <w:rPr>
          <w:sz w:val="22"/>
          <w:szCs w:val="22"/>
          <w:lang w:val="en-GB"/>
        </w:rPr>
        <w:t xml:space="preserve"> (Connected Solution) users who have experience working with infusion pumps connected across the hospital network and creating or using an extensive DERS drug library, with active drug library management and supporting medication safety activities.</w:t>
      </w:r>
    </w:p>
    <w:p w14:paraId="220893CE" w14:textId="77777777" w:rsidR="00B41064" w:rsidRPr="001869C5" w:rsidRDefault="00B41064" w:rsidP="00E046C6">
      <w:pPr>
        <w:rPr>
          <w:lang w:val="en-GB"/>
        </w:rPr>
      </w:pPr>
    </w:p>
    <w:p w14:paraId="11A1AC6D" w14:textId="77777777" w:rsidR="00B41064" w:rsidRPr="001869C5" w:rsidRDefault="00B41064" w:rsidP="00E046C6">
      <w:pPr>
        <w:rPr>
          <w:lang w:val="en-GB"/>
        </w:rPr>
      </w:pPr>
    </w:p>
    <w:p w14:paraId="628CD263" w14:textId="77777777" w:rsidR="003B64B1" w:rsidRPr="001869C5" w:rsidRDefault="003B64B1" w:rsidP="00E046C6">
      <w:pPr>
        <w:rPr>
          <w:lang w:val="en-GB"/>
        </w:rPr>
      </w:pPr>
    </w:p>
    <w:p w14:paraId="17C34F02" w14:textId="77777777" w:rsidR="003B64B1" w:rsidRPr="001869C5" w:rsidRDefault="003B64B1" w:rsidP="00E046C6">
      <w:pPr>
        <w:rPr>
          <w:lang w:val="en-GB"/>
        </w:rPr>
      </w:pPr>
    </w:p>
    <w:p w14:paraId="292E8FE8" w14:textId="77777777" w:rsidR="003B64B1" w:rsidRPr="001869C5" w:rsidRDefault="003B64B1" w:rsidP="00E046C6">
      <w:pPr>
        <w:rPr>
          <w:lang w:val="en-GB"/>
        </w:rPr>
      </w:pPr>
    </w:p>
    <w:p w14:paraId="70FEFA6F" w14:textId="77777777" w:rsidR="003B64B1" w:rsidRPr="001869C5" w:rsidRDefault="003B64B1" w:rsidP="00E046C6">
      <w:pPr>
        <w:rPr>
          <w:lang w:val="en-GB"/>
        </w:rPr>
      </w:pPr>
    </w:p>
    <w:p w14:paraId="55DDC600" w14:textId="77777777" w:rsidR="003B64B1" w:rsidRPr="001869C5" w:rsidRDefault="003B64B1" w:rsidP="00E046C6">
      <w:pPr>
        <w:rPr>
          <w:lang w:val="en-GB"/>
        </w:rPr>
      </w:pPr>
    </w:p>
    <w:p w14:paraId="36230E57" w14:textId="77777777" w:rsidR="003B64B1" w:rsidRPr="001869C5" w:rsidRDefault="003B64B1" w:rsidP="00E046C6">
      <w:pPr>
        <w:rPr>
          <w:lang w:val="en-GB"/>
        </w:rPr>
      </w:pPr>
    </w:p>
    <w:p w14:paraId="1D223DF9" w14:textId="77777777" w:rsidR="003B64B1" w:rsidRPr="001869C5" w:rsidRDefault="003B64B1" w:rsidP="00E046C6">
      <w:pPr>
        <w:rPr>
          <w:lang w:val="en-GB"/>
        </w:rPr>
      </w:pPr>
    </w:p>
    <w:p w14:paraId="137C15B4" w14:textId="77777777" w:rsidR="003B64B1" w:rsidRPr="001869C5" w:rsidRDefault="003B64B1" w:rsidP="00E046C6">
      <w:pPr>
        <w:rPr>
          <w:lang w:val="en-GB"/>
        </w:rPr>
      </w:pPr>
    </w:p>
    <w:p w14:paraId="72FB220E" w14:textId="77777777" w:rsidR="003B64B1" w:rsidRPr="001869C5" w:rsidRDefault="003B64B1" w:rsidP="00E046C6">
      <w:pPr>
        <w:rPr>
          <w:lang w:val="en-GB"/>
        </w:rPr>
      </w:pPr>
    </w:p>
    <w:p w14:paraId="3710D7FB" w14:textId="77777777" w:rsidR="003B64B1" w:rsidRPr="001869C5" w:rsidRDefault="003B64B1" w:rsidP="00E046C6">
      <w:pPr>
        <w:rPr>
          <w:lang w:val="en-GB"/>
        </w:rPr>
      </w:pPr>
    </w:p>
    <w:p w14:paraId="0C31F6AD" w14:textId="77777777" w:rsidR="003B64B1" w:rsidRPr="001869C5" w:rsidRDefault="003B64B1" w:rsidP="00E046C6">
      <w:pPr>
        <w:rPr>
          <w:lang w:val="en-GB"/>
        </w:rPr>
      </w:pPr>
    </w:p>
    <w:p w14:paraId="355A5513" w14:textId="77777777" w:rsidR="003B64B1" w:rsidRPr="001869C5" w:rsidRDefault="003B64B1" w:rsidP="00E046C6">
      <w:pPr>
        <w:rPr>
          <w:lang w:val="en-GB"/>
        </w:rPr>
      </w:pPr>
    </w:p>
    <w:p w14:paraId="4098587E" w14:textId="77777777" w:rsidR="003B64B1" w:rsidRPr="001869C5" w:rsidRDefault="003B64B1" w:rsidP="00E046C6">
      <w:pPr>
        <w:rPr>
          <w:lang w:val="en-GB"/>
        </w:rPr>
      </w:pPr>
    </w:p>
    <w:p w14:paraId="223512F7" w14:textId="77777777" w:rsidR="00642710" w:rsidRDefault="00642710" w:rsidP="007174B1">
      <w:pPr>
        <w:rPr>
          <w:b/>
          <w:bCs/>
          <w:sz w:val="24"/>
          <w:szCs w:val="24"/>
          <w:lang w:val="en-GB"/>
        </w:rPr>
      </w:pPr>
    </w:p>
    <w:p w14:paraId="1AA1D6A0" w14:textId="77777777" w:rsidR="00BE36CE" w:rsidRDefault="00BE36CE" w:rsidP="007174B1">
      <w:pPr>
        <w:rPr>
          <w:b/>
          <w:bCs/>
          <w:sz w:val="24"/>
          <w:szCs w:val="24"/>
          <w:lang w:val="en-GB"/>
        </w:rPr>
      </w:pPr>
    </w:p>
    <w:p w14:paraId="235BD4B7" w14:textId="766EFB0B" w:rsidR="007174B1" w:rsidRPr="001869C5" w:rsidRDefault="007174B1" w:rsidP="007174B1">
      <w:pPr>
        <w:rPr>
          <w:b/>
          <w:bCs/>
          <w:color w:val="810052"/>
          <w:sz w:val="24"/>
          <w:szCs w:val="24"/>
          <w:lang w:val="en-GB" w:eastAsia="zh-CN"/>
        </w:rPr>
      </w:pPr>
      <w:r w:rsidRPr="001869C5">
        <w:rPr>
          <w:b/>
          <w:bCs/>
          <w:color w:val="810052"/>
          <w:sz w:val="24"/>
          <w:szCs w:val="24"/>
          <w:lang w:val="en-GB"/>
        </w:rPr>
        <w:lastRenderedPageBreak/>
        <w:t xml:space="preserve">Questionnaire for PICOT 1 - </w:t>
      </w:r>
      <w:r w:rsidRPr="001869C5">
        <w:rPr>
          <w:b/>
          <w:bCs/>
          <w:color w:val="810052"/>
          <w:sz w:val="24"/>
          <w:szCs w:val="24"/>
          <w:lang w:val="en-GB" w:eastAsia="zh-CN"/>
        </w:rPr>
        <w:t>“Multistep” or “25 Steps” function.</w:t>
      </w:r>
    </w:p>
    <w:p w14:paraId="674EF9D8" w14:textId="7B1E65F4" w:rsidR="00146C3F" w:rsidRPr="001869C5" w:rsidRDefault="00146C3F" w:rsidP="008C711A">
      <w:pPr>
        <w:rPr>
          <w:lang w:val="en-GB" w:eastAsia="zh-CN"/>
        </w:rPr>
      </w:pPr>
    </w:p>
    <w:p w14:paraId="4434E071" w14:textId="77777777" w:rsidR="007174B1" w:rsidRPr="001869C5" w:rsidRDefault="007174B1" w:rsidP="008C711A">
      <w:pPr>
        <w:rPr>
          <w:lang w:val="en-GB" w:eastAsia="zh-CN"/>
        </w:rPr>
      </w:pPr>
    </w:p>
    <w:p w14:paraId="1EC5A4C9" w14:textId="34A53F6A" w:rsidR="00146C3F" w:rsidRDefault="00146C3F" w:rsidP="008C711A">
      <w:pPr>
        <w:rPr>
          <w:sz w:val="22"/>
          <w:szCs w:val="22"/>
          <w:lang w:val="en-GB" w:eastAsia="zh-CN"/>
        </w:rPr>
      </w:pPr>
      <w:r w:rsidRPr="00642710">
        <w:rPr>
          <w:sz w:val="22"/>
          <w:szCs w:val="22"/>
          <w:lang w:val="en-GB" w:eastAsia="zh-CN"/>
        </w:rPr>
        <w:t xml:space="preserve">Q0: </w:t>
      </w:r>
      <w:r w:rsidR="003241FF" w:rsidRPr="00642710">
        <w:rPr>
          <w:sz w:val="22"/>
          <w:szCs w:val="22"/>
          <w:lang w:val="en-GB" w:eastAsia="zh-CN"/>
        </w:rPr>
        <w:t xml:space="preserve">This questionnaire </w:t>
      </w:r>
      <w:r w:rsidR="00A31C7A" w:rsidRPr="00642710">
        <w:rPr>
          <w:sz w:val="22"/>
          <w:szCs w:val="22"/>
          <w:lang w:val="en-GB" w:eastAsia="zh-CN"/>
        </w:rPr>
        <w:t>asks</w:t>
      </w:r>
      <w:r w:rsidR="003241FF" w:rsidRPr="00642710">
        <w:rPr>
          <w:sz w:val="22"/>
          <w:szCs w:val="22"/>
          <w:lang w:val="en-GB" w:eastAsia="zh-CN"/>
        </w:rPr>
        <w:t xml:space="preserve"> about your experience and opinion using </w:t>
      </w:r>
      <w:r w:rsidR="003241FF" w:rsidRPr="00642710">
        <w:rPr>
          <w:b/>
          <w:bCs/>
          <w:sz w:val="22"/>
          <w:szCs w:val="22"/>
          <w:u w:val="single"/>
          <w:lang w:val="en-GB" w:eastAsia="zh-CN"/>
        </w:rPr>
        <w:t>the “Multistep” or “25 Steps” function</w:t>
      </w:r>
      <w:r w:rsidR="003241FF" w:rsidRPr="00642710">
        <w:rPr>
          <w:sz w:val="22"/>
          <w:szCs w:val="22"/>
          <w:lang w:val="en-GB" w:eastAsia="zh-CN"/>
        </w:rPr>
        <w:t xml:space="preserve"> on </w:t>
      </w:r>
      <w:r w:rsidR="00B8087E" w:rsidRPr="00642710">
        <w:rPr>
          <w:sz w:val="22"/>
          <w:szCs w:val="22"/>
          <w:lang w:val="en-GB" w:eastAsia="zh-CN"/>
        </w:rPr>
        <w:t xml:space="preserve">the </w:t>
      </w:r>
      <w:r w:rsidR="00843D0C" w:rsidRPr="00642710">
        <w:rPr>
          <w:sz w:val="22"/>
          <w:szCs w:val="22"/>
          <w:lang w:val="en-GB" w:eastAsia="zh-CN"/>
        </w:rPr>
        <w:t>Becton Dickinson</w:t>
      </w:r>
      <w:r w:rsidR="00497230">
        <w:rPr>
          <w:sz w:val="22"/>
          <w:szCs w:val="22"/>
          <w:lang w:val="en-GB" w:eastAsia="zh-CN"/>
        </w:rPr>
        <w:t xml:space="preserve"> </w:t>
      </w:r>
      <w:r w:rsidR="00843D0C" w:rsidRPr="00642710">
        <w:rPr>
          <w:sz w:val="22"/>
          <w:szCs w:val="22"/>
          <w:lang w:val="en-GB" w:eastAsia="zh-CN"/>
        </w:rPr>
        <w:t>(</w:t>
      </w:r>
      <w:r w:rsidR="003241FF" w:rsidRPr="00642710">
        <w:rPr>
          <w:sz w:val="22"/>
          <w:szCs w:val="22"/>
          <w:lang w:val="en-GB" w:eastAsia="zh-CN"/>
        </w:rPr>
        <w:t>BD</w:t>
      </w:r>
      <w:r w:rsidR="00843D0C" w:rsidRPr="00642710">
        <w:rPr>
          <w:sz w:val="22"/>
          <w:szCs w:val="22"/>
          <w:lang w:val="en-GB" w:eastAsia="zh-CN"/>
        </w:rPr>
        <w:t>)</w:t>
      </w:r>
      <w:r w:rsidR="003241FF" w:rsidRPr="00642710">
        <w:rPr>
          <w:sz w:val="22"/>
          <w:szCs w:val="22"/>
          <w:lang w:val="en-GB" w:eastAsia="zh-CN"/>
        </w:rPr>
        <w:t>’s infusion pumps.</w:t>
      </w:r>
      <w:r w:rsidR="00873CB6" w:rsidRPr="00873CB6">
        <w:rPr>
          <w:sz w:val="22"/>
          <w:szCs w:val="22"/>
          <w:lang w:val="en-GB" w:eastAsia="zh-CN"/>
        </w:rPr>
        <w:t xml:space="preserve"> </w:t>
      </w:r>
      <w:r w:rsidR="00873CB6" w:rsidRPr="00BD6FF6">
        <w:rPr>
          <w:sz w:val="22"/>
          <w:szCs w:val="22"/>
          <w:highlight w:val="yellow"/>
          <w:lang w:val="en-GB" w:eastAsia="zh-CN"/>
        </w:rPr>
        <w:t>[Select one answer]</w:t>
      </w:r>
    </w:p>
    <w:p w14:paraId="1AFA97F7" w14:textId="77777777" w:rsidR="009472CE" w:rsidRDefault="009472CE" w:rsidP="008C711A">
      <w:pPr>
        <w:rPr>
          <w:sz w:val="22"/>
          <w:szCs w:val="22"/>
          <w:lang w:val="en-GB" w:eastAsia="zh-CN"/>
        </w:rPr>
      </w:pPr>
    </w:p>
    <w:p w14:paraId="7A5CD32C" w14:textId="77777777" w:rsidR="00506E67" w:rsidRPr="00506E67" w:rsidRDefault="001D5B5C" w:rsidP="008C711A">
      <w:pPr>
        <w:rPr>
          <w:b/>
          <w:bCs/>
          <w:color w:val="212121"/>
          <w:sz w:val="22"/>
          <w:szCs w:val="22"/>
        </w:rPr>
      </w:pPr>
      <w:r w:rsidRPr="00506E67">
        <w:rPr>
          <w:b/>
          <w:bCs/>
          <w:color w:val="212121"/>
          <w:sz w:val="22"/>
          <w:szCs w:val="22"/>
        </w:rPr>
        <w:t xml:space="preserve">Definition: </w:t>
      </w:r>
    </w:p>
    <w:p w14:paraId="3BD55064" w14:textId="400E298D" w:rsidR="001D5B5C" w:rsidRPr="002E42D3" w:rsidRDefault="001D5B5C" w:rsidP="008C711A">
      <w:pPr>
        <w:rPr>
          <w:color w:val="212121"/>
          <w:sz w:val="22"/>
          <w:szCs w:val="22"/>
        </w:rPr>
      </w:pPr>
      <w:r w:rsidRPr="002E42D3">
        <w:rPr>
          <w:color w:val="212121"/>
          <w:sz w:val="22"/>
          <w:szCs w:val="22"/>
        </w:rPr>
        <w:t>A “multistep” / “25 steps” infusion on a smart pump allows the clinician to program stepwise increases in infusion rate after a set time of delivery. For example, an infusion may be programmed to run at 5 ml/</w:t>
      </w:r>
      <w:proofErr w:type="spellStart"/>
      <w:r w:rsidRPr="002E42D3">
        <w:rPr>
          <w:color w:val="212121"/>
          <w:sz w:val="22"/>
          <w:szCs w:val="22"/>
        </w:rPr>
        <w:t>hr</w:t>
      </w:r>
      <w:proofErr w:type="spellEnd"/>
      <w:r w:rsidRPr="002E42D3">
        <w:rPr>
          <w:color w:val="212121"/>
          <w:sz w:val="22"/>
          <w:szCs w:val="22"/>
        </w:rPr>
        <w:t xml:space="preserve"> for 15 minutes, and then automatically increase its rate to 10 ml/</w:t>
      </w:r>
      <w:proofErr w:type="spellStart"/>
      <w:r w:rsidRPr="002E42D3">
        <w:rPr>
          <w:color w:val="212121"/>
          <w:sz w:val="22"/>
          <w:szCs w:val="22"/>
        </w:rPr>
        <w:t>hr</w:t>
      </w:r>
      <w:proofErr w:type="spellEnd"/>
      <w:r w:rsidRPr="002E42D3">
        <w:rPr>
          <w:color w:val="212121"/>
          <w:sz w:val="22"/>
          <w:szCs w:val="22"/>
        </w:rPr>
        <w:t xml:space="preserve"> for the next 15 minutes, to 20 ml/</w:t>
      </w:r>
      <w:proofErr w:type="spellStart"/>
      <w:r w:rsidRPr="002E42D3">
        <w:rPr>
          <w:color w:val="212121"/>
          <w:sz w:val="22"/>
          <w:szCs w:val="22"/>
        </w:rPr>
        <w:t>hr</w:t>
      </w:r>
      <w:proofErr w:type="spellEnd"/>
      <w:r w:rsidRPr="002E42D3">
        <w:rPr>
          <w:color w:val="212121"/>
          <w:sz w:val="22"/>
          <w:szCs w:val="22"/>
        </w:rPr>
        <w:t xml:space="preserve"> for the next 30 minutes, and then to reach its final stable rate of 30 ml/</w:t>
      </w:r>
      <w:proofErr w:type="spellStart"/>
      <w:r w:rsidRPr="002E42D3">
        <w:rPr>
          <w:color w:val="212121"/>
          <w:sz w:val="22"/>
          <w:szCs w:val="22"/>
        </w:rPr>
        <w:t>hr</w:t>
      </w:r>
      <w:proofErr w:type="spellEnd"/>
      <w:r w:rsidRPr="002E42D3">
        <w:rPr>
          <w:color w:val="212121"/>
          <w:sz w:val="22"/>
          <w:szCs w:val="22"/>
        </w:rPr>
        <w:t xml:space="preserve"> for the rest of the infusion.  </w:t>
      </w:r>
    </w:p>
    <w:p w14:paraId="20ABB05C" w14:textId="77777777" w:rsidR="002E42D3" w:rsidRPr="002E42D3" w:rsidRDefault="002E42D3" w:rsidP="008C711A">
      <w:pPr>
        <w:rPr>
          <w:color w:val="212121"/>
          <w:sz w:val="22"/>
          <w:szCs w:val="22"/>
        </w:rPr>
      </w:pPr>
    </w:p>
    <w:p w14:paraId="1A7D7F06" w14:textId="50A95FCF" w:rsidR="002E42D3" w:rsidRPr="00506E67" w:rsidRDefault="002E42D3" w:rsidP="008C711A">
      <w:pPr>
        <w:rPr>
          <w:b/>
          <w:bCs/>
          <w:sz w:val="22"/>
          <w:szCs w:val="22"/>
          <w:lang w:val="en-GB" w:eastAsia="zh-CN"/>
        </w:rPr>
      </w:pPr>
      <w:bookmarkStart w:id="1" w:name="OLE_LINK9"/>
      <w:bookmarkStart w:id="2" w:name="OLE_LINK10"/>
      <w:r w:rsidRPr="00506E67">
        <w:rPr>
          <w:b/>
          <w:bCs/>
          <w:color w:val="212121"/>
          <w:sz w:val="22"/>
          <w:szCs w:val="22"/>
        </w:rPr>
        <w:t>The operating interface examples:</w:t>
      </w:r>
    </w:p>
    <w:bookmarkEnd w:id="1"/>
    <w:bookmarkEnd w:id="2"/>
    <w:p w14:paraId="28535B2B" w14:textId="77777777" w:rsidR="009472CE" w:rsidRPr="00642710" w:rsidRDefault="009472CE" w:rsidP="008C711A">
      <w:pPr>
        <w:rPr>
          <w:sz w:val="22"/>
          <w:szCs w:val="22"/>
          <w:lang w:val="en-GB" w:eastAsia="zh-CN"/>
        </w:rPr>
      </w:pPr>
    </w:p>
    <w:p w14:paraId="7A3A820F" w14:textId="3B4F222F" w:rsidR="00D062B4" w:rsidRDefault="0067233F" w:rsidP="008C711A">
      <w:pPr>
        <w:rPr>
          <w:b/>
          <w:bCs/>
          <w:sz w:val="22"/>
          <w:szCs w:val="22"/>
          <w:lang w:val="en-GB" w:eastAsia="zh-CN"/>
        </w:rPr>
      </w:pPr>
      <w:r w:rsidRPr="0067233F">
        <w:rPr>
          <w:b/>
          <w:bCs/>
          <w:noProof/>
          <w:sz w:val="22"/>
          <w:szCs w:val="22"/>
          <w:lang w:eastAsia="zh-CN"/>
        </w:rPr>
        <w:drawing>
          <wp:inline distT="0" distB="0" distL="0" distR="0" wp14:anchorId="26C9DDF1" wp14:editId="76B0FCC0">
            <wp:extent cx="1744612" cy="1087755"/>
            <wp:effectExtent l="0" t="0" r="0" b="4445"/>
            <wp:docPr id="5" name="Picture 4" descr="A screenshot of a computer&#10;&#10;Description automatically generated">
              <a:extLst xmlns:a="http://schemas.openxmlformats.org/drawingml/2006/main">
                <a:ext uri="{FF2B5EF4-FFF2-40B4-BE49-F238E27FC236}">
                  <a16:creationId xmlns:a16="http://schemas.microsoft.com/office/drawing/2014/main" id="{10407A26-AEB5-1E43-D2CB-D0830755F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10407A26-AEB5-1E43-D2CB-D0830755FED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44612" cy="1087755"/>
                    </a:xfrm>
                    <a:prstGeom prst="rect">
                      <a:avLst/>
                    </a:prstGeom>
                  </pic:spPr>
                </pic:pic>
              </a:graphicData>
            </a:graphic>
          </wp:inline>
        </w:drawing>
      </w:r>
      <w:r>
        <w:rPr>
          <w:b/>
          <w:bCs/>
          <w:sz w:val="22"/>
          <w:szCs w:val="22"/>
          <w:lang w:val="en-GB" w:eastAsia="zh-CN"/>
        </w:rPr>
        <w:t xml:space="preserve"> </w:t>
      </w:r>
      <w:r w:rsidR="009472CE" w:rsidRPr="009472CE">
        <w:rPr>
          <w:b/>
          <w:bCs/>
          <w:noProof/>
          <w:sz w:val="22"/>
          <w:szCs w:val="22"/>
          <w:lang w:eastAsia="zh-CN"/>
        </w:rPr>
        <w:drawing>
          <wp:inline distT="0" distB="0" distL="0" distR="0" wp14:anchorId="566E8A10" wp14:editId="3C519A7B">
            <wp:extent cx="1530612" cy="1112020"/>
            <wp:effectExtent l="0" t="0" r="6350" b="5715"/>
            <wp:docPr id="612518168" name="Picture 4" descr="A screen shot of a step&#10;&#10;Description automatically generated">
              <a:extLst xmlns:a="http://schemas.openxmlformats.org/drawingml/2006/main">
                <a:ext uri="{FF2B5EF4-FFF2-40B4-BE49-F238E27FC236}">
                  <a16:creationId xmlns:a16="http://schemas.microsoft.com/office/drawing/2014/main" id="{F89F1913-3A98-6DBF-2DBF-657ED9A39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8168" name="Picture 4" descr="A screen shot of a step&#10;&#10;Description automatically generated">
                      <a:extLst>
                        <a:ext uri="{FF2B5EF4-FFF2-40B4-BE49-F238E27FC236}">
                          <a16:creationId xmlns:a16="http://schemas.microsoft.com/office/drawing/2014/main" id="{F89F1913-3A98-6DBF-2DBF-657ED9A397F3}"/>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59424" cy="1132952"/>
                    </a:xfrm>
                    <a:prstGeom prst="rect">
                      <a:avLst/>
                    </a:prstGeom>
                  </pic:spPr>
                </pic:pic>
              </a:graphicData>
            </a:graphic>
          </wp:inline>
        </w:drawing>
      </w:r>
    </w:p>
    <w:p w14:paraId="2AEF611F" w14:textId="77777777" w:rsidR="00146C3F" w:rsidRPr="00642710" w:rsidRDefault="00146C3F" w:rsidP="008C711A">
      <w:pPr>
        <w:rPr>
          <w:sz w:val="22"/>
          <w:szCs w:val="22"/>
          <w:lang w:val="en-GB" w:eastAsia="zh-CN"/>
        </w:rPr>
      </w:pPr>
    </w:p>
    <w:p w14:paraId="531C995B" w14:textId="7AC3B7C1" w:rsidR="00146C3F" w:rsidRPr="00642710" w:rsidRDefault="00146C3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understand and continue.</w:t>
      </w:r>
    </w:p>
    <w:p w14:paraId="6BCE406A" w14:textId="65061B24" w:rsidR="001A7BEF" w:rsidRPr="00642710" w:rsidRDefault="001A7BE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I have not used this function </w:t>
      </w:r>
      <w:r w:rsidR="00935041" w:rsidRPr="00642710">
        <w:rPr>
          <w:rFonts w:ascii="Trebuchet MS" w:hAnsi="Trebuchet MS"/>
          <w:sz w:val="22"/>
          <w:szCs w:val="22"/>
          <w:lang w:val="en-GB" w:eastAsia="zh-CN"/>
        </w:rPr>
        <w:t>–</w:t>
      </w:r>
      <w:r w:rsidRPr="00642710">
        <w:rPr>
          <w:rFonts w:ascii="Trebuchet MS" w:hAnsi="Trebuchet MS"/>
          <w:sz w:val="22"/>
          <w:szCs w:val="22"/>
          <w:lang w:val="en-GB" w:eastAsia="zh-CN"/>
        </w:rPr>
        <w:t xml:space="preserve"> </w:t>
      </w:r>
      <w:r w:rsidR="00935041" w:rsidRPr="00BD6FF6">
        <w:rPr>
          <w:rFonts w:ascii="Trebuchet MS" w:hAnsi="Trebuchet MS"/>
          <w:color w:val="EE0000"/>
          <w:sz w:val="22"/>
          <w:szCs w:val="22"/>
          <w:highlight w:val="yellow"/>
          <w:lang w:val="en-GB" w:eastAsia="zh-CN"/>
        </w:rPr>
        <w:t>Thank and close</w:t>
      </w:r>
      <w:r w:rsidR="00935041" w:rsidRPr="00843D41">
        <w:rPr>
          <w:rFonts w:ascii="Trebuchet MS" w:hAnsi="Trebuchet MS"/>
          <w:color w:val="EE0000"/>
          <w:sz w:val="22"/>
          <w:szCs w:val="22"/>
          <w:lang w:val="en-GB" w:eastAsia="zh-CN"/>
        </w:rPr>
        <w:t xml:space="preserve"> </w:t>
      </w:r>
    </w:p>
    <w:p w14:paraId="3B54AE44" w14:textId="77777777" w:rsidR="008407C6" w:rsidRPr="00642710" w:rsidRDefault="008407C6" w:rsidP="008407C6">
      <w:pPr>
        <w:rPr>
          <w:sz w:val="22"/>
          <w:szCs w:val="22"/>
          <w:lang w:val="en-GB" w:eastAsia="zh-CN"/>
        </w:rPr>
      </w:pPr>
    </w:p>
    <w:p w14:paraId="2F58144B" w14:textId="77777777" w:rsidR="0053797D" w:rsidRPr="00642710" w:rsidRDefault="0053797D" w:rsidP="0053797D">
      <w:pPr>
        <w:rPr>
          <w:sz w:val="22"/>
          <w:szCs w:val="22"/>
          <w:lang w:val="en-GB" w:eastAsia="zh-CN"/>
        </w:rPr>
      </w:pPr>
      <w:r w:rsidRPr="00642710">
        <w:rPr>
          <w:sz w:val="22"/>
          <w:szCs w:val="22"/>
          <w:lang w:val="en-GB" w:eastAsia="zh-CN"/>
        </w:rPr>
        <w:t xml:space="preserve">Q1. </w:t>
      </w:r>
      <w:r w:rsidR="00AB3278" w:rsidRPr="00642710">
        <w:rPr>
          <w:sz w:val="22"/>
          <w:szCs w:val="22"/>
          <w:lang w:val="en-GB" w:eastAsia="zh-CN"/>
        </w:rPr>
        <w:t>In w</w:t>
      </w:r>
      <w:r w:rsidR="008C711A" w:rsidRPr="00642710">
        <w:rPr>
          <w:sz w:val="22"/>
          <w:szCs w:val="22"/>
          <w:lang w:val="en-GB" w:eastAsia="zh-CN"/>
        </w:rPr>
        <w:t xml:space="preserve">hich clinical area </w:t>
      </w:r>
      <w:r w:rsidR="00AB3278" w:rsidRPr="00642710">
        <w:rPr>
          <w:sz w:val="22"/>
          <w:szCs w:val="22"/>
          <w:lang w:val="en-GB" w:eastAsia="zh-CN"/>
        </w:rPr>
        <w:t>do you use</w:t>
      </w:r>
      <w:r w:rsidR="008C711A" w:rsidRPr="00642710">
        <w:rPr>
          <w:sz w:val="22"/>
          <w:szCs w:val="22"/>
          <w:lang w:val="en-GB" w:eastAsia="zh-CN"/>
        </w:rPr>
        <w:t xml:space="preserve"> the </w:t>
      </w:r>
      <w:r w:rsidR="008F679F" w:rsidRPr="00642710">
        <w:rPr>
          <w:sz w:val="22"/>
          <w:szCs w:val="22"/>
          <w:lang w:val="en-GB" w:eastAsia="zh-CN"/>
        </w:rPr>
        <w:t>“</w:t>
      </w:r>
      <w:r w:rsidR="008C711A" w:rsidRPr="00642710">
        <w:rPr>
          <w:sz w:val="22"/>
          <w:szCs w:val="22"/>
          <w:lang w:val="en-GB" w:eastAsia="zh-CN"/>
        </w:rPr>
        <w:t>Multistep</w:t>
      </w:r>
      <w:r w:rsidR="008F679F" w:rsidRPr="00642710">
        <w:rPr>
          <w:sz w:val="22"/>
          <w:szCs w:val="22"/>
          <w:lang w:val="en-GB" w:eastAsia="zh-CN"/>
        </w:rPr>
        <w:t>”</w:t>
      </w:r>
      <w:r w:rsidR="008C711A" w:rsidRPr="00642710">
        <w:rPr>
          <w:sz w:val="22"/>
          <w:szCs w:val="22"/>
          <w:lang w:val="en-GB" w:eastAsia="zh-CN"/>
        </w:rPr>
        <w:t xml:space="preserve"> or </w:t>
      </w:r>
      <w:r w:rsidR="008F679F" w:rsidRPr="00642710">
        <w:rPr>
          <w:sz w:val="22"/>
          <w:szCs w:val="22"/>
          <w:lang w:val="en-GB" w:eastAsia="zh-CN"/>
        </w:rPr>
        <w:t>“</w:t>
      </w:r>
      <w:r w:rsidR="008C711A" w:rsidRPr="00642710">
        <w:rPr>
          <w:sz w:val="22"/>
          <w:szCs w:val="22"/>
          <w:lang w:val="en-GB" w:eastAsia="zh-CN"/>
        </w:rPr>
        <w:t>25 Steps</w:t>
      </w:r>
      <w:r w:rsidR="008F679F" w:rsidRPr="00642710">
        <w:rPr>
          <w:sz w:val="22"/>
          <w:szCs w:val="22"/>
          <w:lang w:val="en-GB" w:eastAsia="zh-CN"/>
        </w:rPr>
        <w:t>”</w:t>
      </w:r>
      <w:r w:rsidR="008C711A" w:rsidRPr="00642710">
        <w:rPr>
          <w:sz w:val="22"/>
          <w:szCs w:val="22"/>
          <w:lang w:val="en-GB" w:eastAsia="zh-CN"/>
        </w:rPr>
        <w:t xml:space="preserve"> function?</w:t>
      </w:r>
      <w:r w:rsidR="00772D9E" w:rsidRPr="00642710">
        <w:rPr>
          <w:sz w:val="22"/>
          <w:szCs w:val="22"/>
          <w:lang w:val="en-GB" w:eastAsia="zh-CN"/>
        </w:rPr>
        <w:t xml:space="preserve"> [Select all that apply]</w:t>
      </w:r>
    </w:p>
    <w:p w14:paraId="23D2FBED" w14:textId="77777777" w:rsidR="0053797D" w:rsidRPr="00642710" w:rsidRDefault="0053797D" w:rsidP="0053797D">
      <w:pPr>
        <w:rPr>
          <w:sz w:val="22"/>
          <w:szCs w:val="22"/>
          <w:lang w:val="en-GB" w:eastAsia="zh-CN"/>
        </w:rPr>
      </w:pPr>
    </w:p>
    <w:p w14:paraId="6A5D36EC" w14:textId="7B204044" w:rsidR="008C711A" w:rsidRPr="00642710" w:rsidRDefault="008C711A"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Oncology</w:t>
      </w:r>
    </w:p>
    <w:p w14:paraId="76EF9B72"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Autoimmune Care Unit</w:t>
      </w:r>
    </w:p>
    <w:p w14:paraId="0791EEA7"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Intensive Care Unit (ICU/NICU/PICU)</w:t>
      </w:r>
    </w:p>
    <w:p w14:paraId="30D96533"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Haematology</w:t>
      </w:r>
    </w:p>
    <w:p w14:paraId="004CD349"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Gastroenterology</w:t>
      </w:r>
    </w:p>
    <w:p w14:paraId="03ED4515"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High Dependence Unit (HDU)</w:t>
      </w:r>
    </w:p>
    <w:p w14:paraId="407FDD24"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Emergency Departments</w:t>
      </w:r>
    </w:p>
    <w:p w14:paraId="045395DC"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Admissions Ward</w:t>
      </w:r>
    </w:p>
    <w:p w14:paraId="15A8BBF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Intestinal Failure Unit / Intestinal Rehabilitation Unit</w:t>
      </w:r>
    </w:p>
    <w:p w14:paraId="0540B30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Virtual Wards / Hospital at Home</w:t>
      </w:r>
    </w:p>
    <w:p w14:paraId="1E21C0E8"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Community Infusion Centres</w:t>
      </w:r>
    </w:p>
    <w:p w14:paraId="4795583F" w14:textId="438240FB" w:rsidR="008C711A"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0D549B38" w14:textId="77777777" w:rsidR="002A47B0" w:rsidRPr="00642710" w:rsidRDefault="002A47B0" w:rsidP="0053797D">
      <w:pPr>
        <w:rPr>
          <w:sz w:val="22"/>
          <w:szCs w:val="22"/>
          <w:lang w:val="en-GB" w:eastAsia="zh-CN"/>
        </w:rPr>
      </w:pPr>
    </w:p>
    <w:p w14:paraId="321742C2" w14:textId="6CFE15A7" w:rsidR="0053797D" w:rsidRPr="00642710" w:rsidRDefault="00146C3F" w:rsidP="0053797D">
      <w:pPr>
        <w:rPr>
          <w:b/>
          <w:bCs/>
          <w:color w:val="810052"/>
          <w:sz w:val="22"/>
          <w:szCs w:val="22"/>
          <w:lang w:val="en-GB" w:eastAsia="zh-CN"/>
        </w:rPr>
      </w:pPr>
      <w:r w:rsidRPr="00642710">
        <w:rPr>
          <w:b/>
          <w:bCs/>
          <w:color w:val="810052"/>
          <w:sz w:val="22"/>
          <w:szCs w:val="22"/>
          <w:lang w:val="en-GB" w:eastAsia="zh-CN"/>
        </w:rPr>
        <w:t>Instructions</w:t>
      </w:r>
      <w:r w:rsidR="00B64297" w:rsidRPr="00642710">
        <w:rPr>
          <w:b/>
          <w:bCs/>
          <w:color w:val="810052"/>
          <w:sz w:val="22"/>
          <w:szCs w:val="22"/>
          <w:lang w:val="en-GB" w:eastAsia="zh-CN"/>
        </w:rPr>
        <w:t xml:space="preserve">: </w:t>
      </w:r>
      <w:r w:rsidR="0053797D" w:rsidRPr="00BD6FF6">
        <w:rPr>
          <w:b/>
          <w:bCs/>
          <w:strike/>
          <w:color w:val="810052"/>
          <w:sz w:val="22"/>
          <w:szCs w:val="22"/>
          <w:highlight w:val="yellow"/>
          <w:lang w:val="en-GB" w:eastAsia="zh-CN"/>
        </w:rPr>
        <w:t xml:space="preserve">From </w:t>
      </w:r>
      <w:r w:rsidR="002A47B0" w:rsidRPr="00BD6FF6">
        <w:rPr>
          <w:b/>
          <w:bCs/>
          <w:strike/>
          <w:color w:val="810052"/>
          <w:sz w:val="22"/>
          <w:szCs w:val="22"/>
          <w:highlight w:val="yellow"/>
          <w:lang w:val="en-GB" w:eastAsia="zh-CN"/>
        </w:rPr>
        <w:t>Q</w:t>
      </w:r>
      <w:r w:rsidR="0053797D" w:rsidRPr="00BD6FF6">
        <w:rPr>
          <w:b/>
          <w:bCs/>
          <w:strike/>
          <w:color w:val="810052"/>
          <w:sz w:val="22"/>
          <w:szCs w:val="22"/>
          <w:highlight w:val="yellow"/>
          <w:lang w:val="en-GB" w:eastAsia="zh-CN"/>
        </w:rPr>
        <w:t>2 to</w:t>
      </w:r>
      <w:r w:rsidR="00B64297" w:rsidRPr="00BD6FF6">
        <w:rPr>
          <w:b/>
          <w:bCs/>
          <w:strike/>
          <w:color w:val="810052"/>
          <w:sz w:val="22"/>
          <w:szCs w:val="22"/>
          <w:highlight w:val="yellow"/>
          <w:lang w:val="en-GB" w:eastAsia="zh-CN"/>
        </w:rPr>
        <w:t xml:space="preserve"> </w:t>
      </w:r>
      <w:r w:rsidR="002A47B0" w:rsidRPr="00BD6FF6">
        <w:rPr>
          <w:b/>
          <w:bCs/>
          <w:strike/>
          <w:color w:val="810052"/>
          <w:sz w:val="22"/>
          <w:szCs w:val="22"/>
          <w:highlight w:val="yellow"/>
          <w:lang w:val="en-GB" w:eastAsia="zh-CN"/>
        </w:rPr>
        <w:t>Q</w:t>
      </w:r>
      <w:r w:rsidR="00B8087E" w:rsidRPr="00BD6FF6">
        <w:rPr>
          <w:b/>
          <w:bCs/>
          <w:strike/>
          <w:color w:val="810052"/>
          <w:sz w:val="22"/>
          <w:szCs w:val="22"/>
          <w:highlight w:val="yellow"/>
          <w:lang w:val="en-GB" w:eastAsia="zh-CN"/>
        </w:rPr>
        <w:t>8</w:t>
      </w:r>
      <w:r w:rsidR="00E1733B" w:rsidRPr="00BD6FF6">
        <w:rPr>
          <w:b/>
          <w:bCs/>
          <w:color w:val="810052"/>
          <w:sz w:val="22"/>
          <w:szCs w:val="22"/>
          <w:highlight w:val="yellow"/>
          <w:lang w:val="en-GB" w:eastAsia="zh-CN"/>
        </w:rPr>
        <w:t xml:space="preserve"> In </w:t>
      </w:r>
      <w:r w:rsidR="00E1733B" w:rsidRPr="00BD6FF6">
        <w:rPr>
          <w:rFonts w:hint="eastAsia"/>
          <w:b/>
          <w:bCs/>
          <w:color w:val="810052"/>
          <w:sz w:val="22"/>
          <w:szCs w:val="22"/>
          <w:highlight w:val="yellow"/>
          <w:lang w:val="en-GB" w:eastAsia="zh-CN"/>
        </w:rPr>
        <w:t xml:space="preserve">the following </w:t>
      </w:r>
      <w:r w:rsidR="00E1733B" w:rsidRPr="00BD6FF6">
        <w:rPr>
          <w:b/>
          <w:bCs/>
          <w:color w:val="810052"/>
          <w:sz w:val="22"/>
          <w:szCs w:val="22"/>
          <w:highlight w:val="yellow"/>
          <w:lang w:val="en-GB" w:eastAsia="zh-CN"/>
        </w:rPr>
        <w:t>questions</w:t>
      </w:r>
      <w:r w:rsidR="0053797D" w:rsidRPr="00642710">
        <w:rPr>
          <w:b/>
          <w:bCs/>
          <w:color w:val="810052"/>
          <w:sz w:val="22"/>
          <w:szCs w:val="22"/>
          <w:lang w:val="en-GB" w:eastAsia="zh-CN"/>
        </w:rPr>
        <w:t xml:space="preserve">, </w:t>
      </w:r>
      <w:r w:rsidRPr="00642710">
        <w:rPr>
          <w:b/>
          <w:bCs/>
          <w:color w:val="810052"/>
          <w:sz w:val="22"/>
          <w:szCs w:val="22"/>
          <w:lang w:val="en-GB" w:eastAsia="zh-CN"/>
        </w:rPr>
        <w:t>you will be asked to rate each item using a scale from 1 to 5</w:t>
      </w:r>
      <w:r w:rsidR="00463AB5">
        <w:rPr>
          <w:b/>
          <w:bCs/>
          <w:color w:val="810052"/>
          <w:sz w:val="22"/>
          <w:szCs w:val="22"/>
          <w:lang w:val="en-GB" w:eastAsia="zh-CN"/>
        </w:rPr>
        <w:t xml:space="preserve"> or rank them from </w:t>
      </w:r>
      <w:r w:rsidR="002B3862">
        <w:rPr>
          <w:b/>
          <w:bCs/>
          <w:color w:val="810052"/>
          <w:sz w:val="22"/>
          <w:szCs w:val="22"/>
          <w:lang w:val="en-GB" w:eastAsia="zh-CN"/>
        </w:rPr>
        <w:t>best or worst</w:t>
      </w:r>
      <w:r w:rsidRPr="00642710">
        <w:rPr>
          <w:b/>
          <w:bCs/>
          <w:color w:val="810052"/>
          <w:sz w:val="22"/>
          <w:szCs w:val="22"/>
          <w:lang w:val="en-GB" w:eastAsia="zh-CN"/>
        </w:rPr>
        <w:t>.</w:t>
      </w:r>
    </w:p>
    <w:p w14:paraId="5A05F920" w14:textId="77777777" w:rsidR="00C15E92" w:rsidRPr="00642710" w:rsidRDefault="00C15E92" w:rsidP="008C711A">
      <w:pPr>
        <w:rPr>
          <w:sz w:val="22"/>
          <w:szCs w:val="22"/>
          <w:lang w:val="en-GB" w:eastAsia="zh-CN"/>
        </w:rPr>
      </w:pPr>
    </w:p>
    <w:p w14:paraId="5637318C" w14:textId="762A9B49" w:rsidR="008E3992" w:rsidRPr="00642710" w:rsidRDefault="008E3992" w:rsidP="008E3992">
      <w:pPr>
        <w:rPr>
          <w:sz w:val="22"/>
          <w:szCs w:val="22"/>
          <w:lang w:val="en-GB" w:eastAsia="zh-CN"/>
        </w:rPr>
      </w:pPr>
      <w:bookmarkStart w:id="3" w:name="OLE_LINK3"/>
      <w:bookmarkStart w:id="4" w:name="OLE_LINK4"/>
      <w:r w:rsidRPr="00642710">
        <w:rPr>
          <w:sz w:val="22"/>
          <w:szCs w:val="22"/>
          <w:lang w:val="en-GB" w:eastAsia="zh-CN"/>
        </w:rPr>
        <w:t xml:space="preserve">Q2. </w:t>
      </w:r>
      <w:r w:rsidRPr="00642710">
        <w:rPr>
          <w:b/>
          <w:bCs/>
          <w:sz w:val="22"/>
          <w:szCs w:val="22"/>
          <w:u w:val="single"/>
          <w:lang w:val="en-GB" w:eastAsia="zh-CN"/>
        </w:rPr>
        <w:t>How often</w:t>
      </w:r>
      <w:r w:rsidRPr="00642710">
        <w:rPr>
          <w:sz w:val="22"/>
          <w:szCs w:val="22"/>
          <w:lang w:val="en-GB" w:eastAsia="zh-CN"/>
        </w:rPr>
        <w:t xml:space="preserve"> do you administer the following medications or products with the “Multistep” or “25 Steps” function? (1=</w:t>
      </w:r>
      <w:r>
        <w:rPr>
          <w:rFonts w:hint="eastAsia"/>
          <w:sz w:val="22"/>
          <w:szCs w:val="22"/>
          <w:lang w:val="en-GB" w:eastAsia="zh-CN"/>
        </w:rPr>
        <w:t>Never</w:t>
      </w:r>
      <w:r w:rsidRPr="00642710">
        <w:rPr>
          <w:sz w:val="22"/>
          <w:szCs w:val="22"/>
          <w:lang w:val="en-GB" w:eastAsia="zh-CN"/>
        </w:rPr>
        <w:t xml:space="preserve">, </w:t>
      </w:r>
      <w:r>
        <w:rPr>
          <w:sz w:val="22"/>
          <w:szCs w:val="22"/>
          <w:lang w:val="en-GB" w:eastAsia="zh-CN"/>
        </w:rPr>
        <w:t>7</w:t>
      </w:r>
      <w:r w:rsidRPr="00642710">
        <w:rPr>
          <w:sz w:val="22"/>
          <w:szCs w:val="22"/>
          <w:lang w:val="en-GB" w:eastAsia="zh-CN"/>
        </w:rPr>
        <w:t>=More than 10 times per shift)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1E74AC6A"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2392"/>
        <w:gridCol w:w="1074"/>
        <w:gridCol w:w="1074"/>
        <w:gridCol w:w="1074"/>
        <w:gridCol w:w="1075"/>
        <w:gridCol w:w="1074"/>
        <w:gridCol w:w="1074"/>
        <w:gridCol w:w="1075"/>
      </w:tblGrid>
      <w:tr w:rsidR="008E3992" w:rsidRPr="00642710" w14:paraId="23920F1E" w14:textId="77777777" w:rsidTr="00FE1B46">
        <w:tc>
          <w:tcPr>
            <w:tcW w:w="2392" w:type="dxa"/>
          </w:tcPr>
          <w:p w14:paraId="7D072F34" w14:textId="4EECC6A4" w:rsidR="008E3992" w:rsidRPr="00574E09" w:rsidRDefault="00574E09" w:rsidP="00574E09">
            <w:pPr>
              <w:rPr>
                <w:sz w:val="22"/>
                <w:szCs w:val="22"/>
              </w:rPr>
            </w:pPr>
            <w:bookmarkStart w:id="5" w:name="_Hlk227156634"/>
            <w:r w:rsidRPr="00574E09">
              <w:rPr>
                <w:color w:val="EE0000"/>
                <w:sz w:val="22"/>
                <w:szCs w:val="22"/>
                <w:highlight w:val="magenta"/>
                <w:lang w:val="en-GB"/>
              </w:rPr>
              <w:lastRenderedPageBreak/>
              <w:t>Randomise the order of options</w:t>
            </w:r>
          </w:p>
        </w:tc>
        <w:tc>
          <w:tcPr>
            <w:tcW w:w="1074" w:type="dxa"/>
          </w:tcPr>
          <w:p w14:paraId="17AACF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EF20918" w14:textId="77777777" w:rsidR="008E3992" w:rsidRPr="00642710" w:rsidRDefault="008E3992" w:rsidP="00FE1B46">
            <w:pPr>
              <w:spacing w:line="240" w:lineRule="auto"/>
              <w:rPr>
                <w:sz w:val="22"/>
                <w:szCs w:val="22"/>
                <w:lang w:val="en-GB" w:eastAsia="zh-CN"/>
              </w:rPr>
            </w:pPr>
            <w:r>
              <w:rPr>
                <w:sz w:val="22"/>
                <w:szCs w:val="22"/>
                <w:lang w:val="en-GB" w:eastAsia="zh-CN"/>
              </w:rPr>
              <w:t>Never</w:t>
            </w:r>
          </w:p>
        </w:tc>
        <w:tc>
          <w:tcPr>
            <w:tcW w:w="1074" w:type="dxa"/>
          </w:tcPr>
          <w:p w14:paraId="7653A499" w14:textId="77777777" w:rsidR="008E3992" w:rsidRDefault="008E3992" w:rsidP="00FE1B46">
            <w:pPr>
              <w:spacing w:line="240" w:lineRule="auto"/>
              <w:rPr>
                <w:sz w:val="22"/>
                <w:szCs w:val="22"/>
                <w:lang w:val="en-GB" w:eastAsia="zh-CN"/>
              </w:rPr>
            </w:pPr>
            <w:r>
              <w:rPr>
                <w:sz w:val="22"/>
                <w:szCs w:val="22"/>
                <w:lang w:val="en-GB" w:eastAsia="zh-CN"/>
              </w:rPr>
              <w:t>2</w:t>
            </w:r>
          </w:p>
          <w:p w14:paraId="01DE7B58" w14:textId="77777777" w:rsidR="008E3992" w:rsidRPr="00642710" w:rsidRDefault="008E3992" w:rsidP="00FE1B46">
            <w:pPr>
              <w:spacing w:line="240" w:lineRule="auto"/>
              <w:rPr>
                <w:sz w:val="22"/>
                <w:szCs w:val="22"/>
                <w:lang w:val="en-GB" w:eastAsia="zh-CN"/>
              </w:rPr>
            </w:pPr>
            <w:r>
              <w:rPr>
                <w:sz w:val="22"/>
                <w:szCs w:val="22"/>
                <w:lang w:val="en-GB" w:eastAsia="zh-CN"/>
              </w:rPr>
              <w:t>Very rarely</w:t>
            </w:r>
          </w:p>
        </w:tc>
        <w:tc>
          <w:tcPr>
            <w:tcW w:w="1074" w:type="dxa"/>
          </w:tcPr>
          <w:p w14:paraId="4F2E98E3" w14:textId="77777777" w:rsidR="008E3992" w:rsidRDefault="008E3992" w:rsidP="00FE1B46">
            <w:pPr>
              <w:spacing w:line="240" w:lineRule="auto"/>
              <w:rPr>
                <w:sz w:val="22"/>
                <w:szCs w:val="22"/>
                <w:lang w:val="en-GB" w:eastAsia="zh-CN"/>
              </w:rPr>
            </w:pPr>
            <w:r>
              <w:rPr>
                <w:sz w:val="22"/>
                <w:szCs w:val="22"/>
                <w:lang w:val="en-GB" w:eastAsia="zh-CN"/>
              </w:rPr>
              <w:t>3</w:t>
            </w:r>
          </w:p>
          <w:p w14:paraId="49AC25F7" w14:textId="77777777" w:rsidR="008E3992" w:rsidRPr="00642710" w:rsidRDefault="008E3992" w:rsidP="00FE1B46">
            <w:pPr>
              <w:spacing w:line="240" w:lineRule="auto"/>
              <w:rPr>
                <w:sz w:val="22"/>
                <w:szCs w:val="22"/>
                <w:lang w:val="en-GB" w:eastAsia="zh-CN"/>
              </w:rPr>
            </w:pPr>
            <w:r>
              <w:rPr>
                <w:sz w:val="22"/>
                <w:szCs w:val="22"/>
                <w:lang w:val="en-GB" w:eastAsia="zh-CN"/>
              </w:rPr>
              <w:t>Every other shift</w:t>
            </w:r>
          </w:p>
        </w:tc>
        <w:tc>
          <w:tcPr>
            <w:tcW w:w="1075" w:type="dxa"/>
          </w:tcPr>
          <w:p w14:paraId="6C395BFB" w14:textId="77777777" w:rsidR="008E3992" w:rsidRPr="00642710" w:rsidRDefault="008E3992" w:rsidP="00FE1B46">
            <w:pPr>
              <w:spacing w:line="240" w:lineRule="auto"/>
              <w:rPr>
                <w:sz w:val="22"/>
                <w:szCs w:val="22"/>
                <w:lang w:val="en-GB" w:eastAsia="zh-CN"/>
              </w:rPr>
            </w:pPr>
            <w:r>
              <w:rPr>
                <w:sz w:val="22"/>
                <w:szCs w:val="22"/>
                <w:lang w:val="en-GB" w:eastAsia="zh-CN"/>
              </w:rPr>
              <w:t>4</w:t>
            </w:r>
          </w:p>
          <w:p w14:paraId="6F8A918F" w14:textId="77777777" w:rsidR="008E3992" w:rsidRPr="00642710" w:rsidRDefault="008E3992" w:rsidP="00FE1B46">
            <w:pPr>
              <w:spacing w:line="240" w:lineRule="auto"/>
              <w:rPr>
                <w:sz w:val="22"/>
                <w:szCs w:val="22"/>
                <w:lang w:val="en-GB" w:eastAsia="zh-CN"/>
              </w:rPr>
            </w:pPr>
            <w:r w:rsidRPr="00642710">
              <w:rPr>
                <w:sz w:val="22"/>
                <w:szCs w:val="22"/>
                <w:lang w:val="en-GB" w:eastAsia="zh-CN"/>
              </w:rPr>
              <w:t>1-2 times per shift</w:t>
            </w:r>
          </w:p>
        </w:tc>
        <w:tc>
          <w:tcPr>
            <w:tcW w:w="1074" w:type="dxa"/>
          </w:tcPr>
          <w:p w14:paraId="31FF1203" w14:textId="77777777" w:rsidR="008E3992" w:rsidRPr="00642710" w:rsidRDefault="008E3992" w:rsidP="00FE1B46">
            <w:pPr>
              <w:spacing w:line="240" w:lineRule="auto"/>
              <w:rPr>
                <w:sz w:val="22"/>
                <w:szCs w:val="22"/>
                <w:lang w:val="en-GB" w:eastAsia="zh-CN"/>
              </w:rPr>
            </w:pPr>
            <w:r>
              <w:rPr>
                <w:sz w:val="22"/>
                <w:szCs w:val="22"/>
                <w:lang w:val="en-GB" w:eastAsia="zh-CN"/>
              </w:rPr>
              <w:t>5</w:t>
            </w:r>
          </w:p>
          <w:p w14:paraId="2162C8B2" w14:textId="7CF2F790" w:rsidR="008E3992" w:rsidRPr="00642710" w:rsidRDefault="008E3992" w:rsidP="00FE1B46">
            <w:pPr>
              <w:spacing w:line="240" w:lineRule="auto"/>
              <w:rPr>
                <w:sz w:val="22"/>
                <w:szCs w:val="22"/>
                <w:lang w:val="en-GB" w:eastAsia="zh-CN"/>
              </w:rPr>
            </w:pPr>
            <w:r w:rsidRPr="00642710">
              <w:rPr>
                <w:sz w:val="22"/>
                <w:szCs w:val="22"/>
                <w:lang w:val="en-GB" w:eastAsia="zh-CN"/>
              </w:rPr>
              <w:t xml:space="preserve">3-5 times per </w:t>
            </w:r>
            <w:r w:rsidR="2A5E7D2B" w:rsidRPr="73E75549">
              <w:rPr>
                <w:sz w:val="22"/>
                <w:szCs w:val="22"/>
                <w:lang w:val="en-GB" w:eastAsia="zh-CN"/>
              </w:rPr>
              <w:t>shift</w:t>
            </w:r>
          </w:p>
        </w:tc>
        <w:tc>
          <w:tcPr>
            <w:tcW w:w="1074" w:type="dxa"/>
          </w:tcPr>
          <w:p w14:paraId="65BA12B4" w14:textId="77777777" w:rsidR="008E3992" w:rsidRPr="00642710" w:rsidRDefault="008E3992" w:rsidP="00FE1B46">
            <w:pPr>
              <w:spacing w:line="240" w:lineRule="auto"/>
              <w:rPr>
                <w:sz w:val="22"/>
                <w:szCs w:val="22"/>
                <w:lang w:val="en-GB" w:eastAsia="zh-CN"/>
              </w:rPr>
            </w:pPr>
            <w:r>
              <w:rPr>
                <w:sz w:val="22"/>
                <w:szCs w:val="22"/>
                <w:lang w:val="en-GB" w:eastAsia="zh-CN"/>
              </w:rPr>
              <w:t>6</w:t>
            </w:r>
          </w:p>
          <w:p w14:paraId="2E6C6C84" w14:textId="77777777" w:rsidR="008E3992" w:rsidRPr="00642710" w:rsidRDefault="008E3992" w:rsidP="00FE1B46">
            <w:pPr>
              <w:rPr>
                <w:sz w:val="22"/>
                <w:szCs w:val="22"/>
                <w:lang w:val="en-GB" w:eastAsia="zh-CN"/>
              </w:rPr>
            </w:pPr>
            <w:r w:rsidRPr="00642710">
              <w:rPr>
                <w:sz w:val="22"/>
                <w:szCs w:val="22"/>
                <w:lang w:val="en-GB" w:eastAsia="zh-CN"/>
              </w:rPr>
              <w:t>6-10 times per shift</w:t>
            </w:r>
          </w:p>
        </w:tc>
        <w:tc>
          <w:tcPr>
            <w:tcW w:w="1075" w:type="dxa"/>
          </w:tcPr>
          <w:p w14:paraId="108BD7BA" w14:textId="77777777" w:rsidR="008E3992" w:rsidRPr="00642710" w:rsidRDefault="008E3992" w:rsidP="00FE1B46">
            <w:pPr>
              <w:spacing w:line="240" w:lineRule="auto"/>
              <w:rPr>
                <w:sz w:val="22"/>
                <w:szCs w:val="22"/>
                <w:lang w:val="en-GB" w:eastAsia="zh-CN"/>
              </w:rPr>
            </w:pPr>
            <w:r>
              <w:rPr>
                <w:sz w:val="22"/>
                <w:szCs w:val="22"/>
                <w:lang w:val="en-GB" w:eastAsia="zh-CN"/>
              </w:rPr>
              <w:t>7</w:t>
            </w:r>
          </w:p>
          <w:p w14:paraId="5FDFB0E4" w14:textId="77777777" w:rsidR="008E3992" w:rsidRPr="00642710" w:rsidRDefault="008E3992" w:rsidP="00FE1B46">
            <w:pPr>
              <w:rPr>
                <w:sz w:val="22"/>
                <w:szCs w:val="22"/>
                <w:lang w:val="en-GB" w:eastAsia="zh-CN"/>
              </w:rPr>
            </w:pPr>
            <w:r w:rsidRPr="00642710">
              <w:rPr>
                <w:sz w:val="22"/>
                <w:szCs w:val="22"/>
                <w:lang w:val="en-GB" w:eastAsia="zh-CN"/>
              </w:rPr>
              <w:t>More than 10 times per shift</w:t>
            </w:r>
          </w:p>
        </w:tc>
      </w:tr>
      <w:bookmarkEnd w:id="5"/>
      <w:tr w:rsidR="008E3992" w:rsidRPr="00642710" w14:paraId="06BC8AE7" w14:textId="77777777" w:rsidTr="00FE1B46">
        <w:tc>
          <w:tcPr>
            <w:tcW w:w="2392" w:type="dxa"/>
          </w:tcPr>
          <w:p w14:paraId="355AC824"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Intravenous immunoglobulin (IVIG)</w:t>
            </w:r>
          </w:p>
        </w:tc>
        <w:tc>
          <w:tcPr>
            <w:tcW w:w="1074" w:type="dxa"/>
          </w:tcPr>
          <w:p w14:paraId="76BCE989" w14:textId="77777777" w:rsidR="008E3992" w:rsidRPr="00642710" w:rsidRDefault="008E3992" w:rsidP="00FE1B46">
            <w:pPr>
              <w:spacing w:line="240" w:lineRule="auto"/>
              <w:rPr>
                <w:sz w:val="22"/>
                <w:szCs w:val="22"/>
                <w:lang w:val="en-GB" w:eastAsia="zh-CN"/>
              </w:rPr>
            </w:pPr>
          </w:p>
        </w:tc>
        <w:tc>
          <w:tcPr>
            <w:tcW w:w="1074" w:type="dxa"/>
          </w:tcPr>
          <w:p w14:paraId="48583284" w14:textId="77777777" w:rsidR="008E3992" w:rsidRPr="00642710" w:rsidRDefault="008E3992" w:rsidP="00FE1B46">
            <w:pPr>
              <w:spacing w:line="240" w:lineRule="auto"/>
              <w:rPr>
                <w:sz w:val="22"/>
                <w:szCs w:val="22"/>
                <w:lang w:val="en-GB" w:eastAsia="zh-CN"/>
              </w:rPr>
            </w:pPr>
          </w:p>
        </w:tc>
        <w:tc>
          <w:tcPr>
            <w:tcW w:w="1074" w:type="dxa"/>
          </w:tcPr>
          <w:p w14:paraId="7A96D4A1" w14:textId="77777777" w:rsidR="008E3992" w:rsidRPr="00642710" w:rsidRDefault="008E3992" w:rsidP="00FE1B46">
            <w:pPr>
              <w:spacing w:line="240" w:lineRule="auto"/>
              <w:rPr>
                <w:sz w:val="22"/>
                <w:szCs w:val="22"/>
                <w:lang w:val="en-GB" w:eastAsia="zh-CN"/>
              </w:rPr>
            </w:pPr>
          </w:p>
        </w:tc>
        <w:tc>
          <w:tcPr>
            <w:tcW w:w="1075" w:type="dxa"/>
          </w:tcPr>
          <w:p w14:paraId="07682D29" w14:textId="77777777" w:rsidR="008E3992" w:rsidRPr="00642710" w:rsidRDefault="008E3992" w:rsidP="00FE1B46">
            <w:pPr>
              <w:spacing w:line="240" w:lineRule="auto"/>
              <w:rPr>
                <w:sz w:val="22"/>
                <w:szCs w:val="22"/>
                <w:lang w:val="en-GB" w:eastAsia="zh-CN"/>
              </w:rPr>
            </w:pPr>
          </w:p>
        </w:tc>
        <w:tc>
          <w:tcPr>
            <w:tcW w:w="1074" w:type="dxa"/>
          </w:tcPr>
          <w:p w14:paraId="42993D5C" w14:textId="77777777" w:rsidR="008E3992" w:rsidRPr="00642710" w:rsidRDefault="008E3992" w:rsidP="00FE1B46">
            <w:pPr>
              <w:spacing w:line="240" w:lineRule="auto"/>
              <w:rPr>
                <w:sz w:val="22"/>
                <w:szCs w:val="22"/>
                <w:lang w:val="en-GB" w:eastAsia="zh-CN"/>
              </w:rPr>
            </w:pPr>
          </w:p>
        </w:tc>
        <w:tc>
          <w:tcPr>
            <w:tcW w:w="1074" w:type="dxa"/>
          </w:tcPr>
          <w:p w14:paraId="0BD3C67F" w14:textId="77777777" w:rsidR="008E3992" w:rsidRPr="00642710" w:rsidRDefault="008E3992" w:rsidP="00FE1B46">
            <w:pPr>
              <w:rPr>
                <w:sz w:val="22"/>
                <w:szCs w:val="22"/>
                <w:lang w:val="en-GB" w:eastAsia="zh-CN"/>
              </w:rPr>
            </w:pPr>
          </w:p>
        </w:tc>
        <w:tc>
          <w:tcPr>
            <w:tcW w:w="1075" w:type="dxa"/>
          </w:tcPr>
          <w:p w14:paraId="5672A1F8" w14:textId="77777777" w:rsidR="008E3992" w:rsidRPr="00642710" w:rsidRDefault="008E3992" w:rsidP="00FE1B46">
            <w:pPr>
              <w:rPr>
                <w:sz w:val="22"/>
                <w:szCs w:val="22"/>
                <w:lang w:val="en-GB" w:eastAsia="zh-CN"/>
              </w:rPr>
            </w:pPr>
          </w:p>
        </w:tc>
      </w:tr>
      <w:tr w:rsidR="008E3992" w:rsidRPr="00642710" w14:paraId="497486E1" w14:textId="77777777" w:rsidTr="00FE1B46">
        <w:tc>
          <w:tcPr>
            <w:tcW w:w="2392" w:type="dxa"/>
          </w:tcPr>
          <w:p w14:paraId="0A29714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Monoclonal antibodies</w:t>
            </w:r>
          </w:p>
        </w:tc>
        <w:tc>
          <w:tcPr>
            <w:tcW w:w="1074" w:type="dxa"/>
          </w:tcPr>
          <w:p w14:paraId="72EC3EFB" w14:textId="77777777" w:rsidR="008E3992" w:rsidRPr="00642710" w:rsidRDefault="008E3992" w:rsidP="00FE1B46">
            <w:pPr>
              <w:spacing w:line="240" w:lineRule="auto"/>
              <w:rPr>
                <w:sz w:val="22"/>
                <w:szCs w:val="22"/>
                <w:lang w:val="en-GB" w:eastAsia="zh-CN"/>
              </w:rPr>
            </w:pPr>
          </w:p>
        </w:tc>
        <w:tc>
          <w:tcPr>
            <w:tcW w:w="1074" w:type="dxa"/>
          </w:tcPr>
          <w:p w14:paraId="6C39233C" w14:textId="77777777" w:rsidR="008E3992" w:rsidRPr="00642710" w:rsidRDefault="008E3992" w:rsidP="00FE1B46">
            <w:pPr>
              <w:spacing w:line="240" w:lineRule="auto"/>
              <w:rPr>
                <w:sz w:val="22"/>
                <w:szCs w:val="22"/>
                <w:lang w:val="en-GB" w:eastAsia="zh-CN"/>
              </w:rPr>
            </w:pPr>
          </w:p>
        </w:tc>
        <w:tc>
          <w:tcPr>
            <w:tcW w:w="1074" w:type="dxa"/>
          </w:tcPr>
          <w:p w14:paraId="67099EF8" w14:textId="77777777" w:rsidR="008E3992" w:rsidRPr="00642710" w:rsidRDefault="008E3992" w:rsidP="00FE1B46">
            <w:pPr>
              <w:spacing w:line="240" w:lineRule="auto"/>
              <w:rPr>
                <w:sz w:val="22"/>
                <w:szCs w:val="22"/>
                <w:lang w:val="en-GB" w:eastAsia="zh-CN"/>
              </w:rPr>
            </w:pPr>
          </w:p>
        </w:tc>
        <w:tc>
          <w:tcPr>
            <w:tcW w:w="1075" w:type="dxa"/>
          </w:tcPr>
          <w:p w14:paraId="772478C4" w14:textId="77777777" w:rsidR="008E3992" w:rsidRPr="00642710" w:rsidRDefault="008E3992" w:rsidP="00FE1B46">
            <w:pPr>
              <w:spacing w:line="240" w:lineRule="auto"/>
              <w:rPr>
                <w:sz w:val="22"/>
                <w:szCs w:val="22"/>
                <w:lang w:val="en-GB" w:eastAsia="zh-CN"/>
              </w:rPr>
            </w:pPr>
          </w:p>
        </w:tc>
        <w:tc>
          <w:tcPr>
            <w:tcW w:w="1074" w:type="dxa"/>
          </w:tcPr>
          <w:p w14:paraId="4D39EDE4" w14:textId="77777777" w:rsidR="008E3992" w:rsidRPr="00642710" w:rsidRDefault="008E3992" w:rsidP="00FE1B46">
            <w:pPr>
              <w:spacing w:line="240" w:lineRule="auto"/>
              <w:rPr>
                <w:sz w:val="22"/>
                <w:szCs w:val="22"/>
                <w:lang w:val="en-GB" w:eastAsia="zh-CN"/>
              </w:rPr>
            </w:pPr>
          </w:p>
        </w:tc>
        <w:tc>
          <w:tcPr>
            <w:tcW w:w="1074" w:type="dxa"/>
          </w:tcPr>
          <w:p w14:paraId="426812E1" w14:textId="77777777" w:rsidR="008E3992" w:rsidRPr="00642710" w:rsidRDefault="008E3992" w:rsidP="00FE1B46">
            <w:pPr>
              <w:rPr>
                <w:sz w:val="22"/>
                <w:szCs w:val="22"/>
                <w:lang w:val="en-GB" w:eastAsia="zh-CN"/>
              </w:rPr>
            </w:pPr>
          </w:p>
        </w:tc>
        <w:tc>
          <w:tcPr>
            <w:tcW w:w="1075" w:type="dxa"/>
          </w:tcPr>
          <w:p w14:paraId="2DA90D6B" w14:textId="77777777" w:rsidR="008E3992" w:rsidRPr="00642710" w:rsidRDefault="008E3992" w:rsidP="00FE1B46">
            <w:pPr>
              <w:rPr>
                <w:sz w:val="22"/>
                <w:szCs w:val="22"/>
                <w:lang w:val="en-GB" w:eastAsia="zh-CN"/>
              </w:rPr>
            </w:pPr>
          </w:p>
        </w:tc>
      </w:tr>
      <w:tr w:rsidR="008E3992" w:rsidRPr="00642710" w14:paraId="456ACA45" w14:textId="77777777" w:rsidTr="00FE1B46">
        <w:tc>
          <w:tcPr>
            <w:tcW w:w="2392" w:type="dxa"/>
          </w:tcPr>
          <w:p w14:paraId="16674ABF" w14:textId="77777777" w:rsidR="008E3992" w:rsidRPr="00642710" w:rsidRDefault="008E3992" w:rsidP="00FE1B46">
            <w:pPr>
              <w:spacing w:line="240" w:lineRule="auto"/>
              <w:rPr>
                <w:sz w:val="22"/>
                <w:szCs w:val="22"/>
                <w:lang w:val="en-GB" w:eastAsia="zh-CN"/>
              </w:rPr>
            </w:pPr>
            <w:r w:rsidRPr="00642710">
              <w:rPr>
                <w:sz w:val="22"/>
                <w:szCs w:val="22"/>
                <w:lang w:val="en-GB" w:eastAsia="zh-CN"/>
              </w:rPr>
              <w:t>Blood products</w:t>
            </w:r>
          </w:p>
        </w:tc>
        <w:tc>
          <w:tcPr>
            <w:tcW w:w="1074" w:type="dxa"/>
          </w:tcPr>
          <w:p w14:paraId="13AB2F2C" w14:textId="77777777" w:rsidR="008E3992" w:rsidRPr="00642710" w:rsidRDefault="008E3992" w:rsidP="00FE1B46">
            <w:pPr>
              <w:spacing w:line="240" w:lineRule="auto"/>
              <w:rPr>
                <w:sz w:val="22"/>
                <w:szCs w:val="22"/>
                <w:lang w:val="en-GB" w:eastAsia="zh-CN"/>
              </w:rPr>
            </w:pPr>
          </w:p>
        </w:tc>
        <w:tc>
          <w:tcPr>
            <w:tcW w:w="1074" w:type="dxa"/>
          </w:tcPr>
          <w:p w14:paraId="293D5DCA" w14:textId="77777777" w:rsidR="008E3992" w:rsidRPr="00642710" w:rsidRDefault="008E3992" w:rsidP="00FE1B46">
            <w:pPr>
              <w:spacing w:line="240" w:lineRule="auto"/>
              <w:rPr>
                <w:sz w:val="22"/>
                <w:szCs w:val="22"/>
                <w:lang w:val="en-GB" w:eastAsia="zh-CN"/>
              </w:rPr>
            </w:pPr>
          </w:p>
        </w:tc>
        <w:tc>
          <w:tcPr>
            <w:tcW w:w="1074" w:type="dxa"/>
          </w:tcPr>
          <w:p w14:paraId="3243C7B4" w14:textId="77777777" w:rsidR="008E3992" w:rsidRPr="00642710" w:rsidRDefault="008E3992" w:rsidP="00FE1B46">
            <w:pPr>
              <w:spacing w:line="240" w:lineRule="auto"/>
              <w:rPr>
                <w:sz w:val="22"/>
                <w:szCs w:val="22"/>
                <w:lang w:val="en-GB" w:eastAsia="zh-CN"/>
              </w:rPr>
            </w:pPr>
          </w:p>
        </w:tc>
        <w:tc>
          <w:tcPr>
            <w:tcW w:w="1075" w:type="dxa"/>
          </w:tcPr>
          <w:p w14:paraId="6D511C81" w14:textId="77777777" w:rsidR="008E3992" w:rsidRPr="00642710" w:rsidRDefault="008E3992" w:rsidP="00FE1B46">
            <w:pPr>
              <w:spacing w:line="240" w:lineRule="auto"/>
              <w:rPr>
                <w:sz w:val="22"/>
                <w:szCs w:val="22"/>
                <w:lang w:val="en-GB" w:eastAsia="zh-CN"/>
              </w:rPr>
            </w:pPr>
          </w:p>
        </w:tc>
        <w:tc>
          <w:tcPr>
            <w:tcW w:w="1074" w:type="dxa"/>
          </w:tcPr>
          <w:p w14:paraId="5BBF7214" w14:textId="77777777" w:rsidR="008E3992" w:rsidRPr="00642710" w:rsidRDefault="008E3992" w:rsidP="00FE1B46">
            <w:pPr>
              <w:spacing w:line="240" w:lineRule="auto"/>
              <w:rPr>
                <w:sz w:val="22"/>
                <w:szCs w:val="22"/>
                <w:lang w:val="en-GB" w:eastAsia="zh-CN"/>
              </w:rPr>
            </w:pPr>
          </w:p>
        </w:tc>
        <w:tc>
          <w:tcPr>
            <w:tcW w:w="1074" w:type="dxa"/>
          </w:tcPr>
          <w:p w14:paraId="5A8854C9" w14:textId="77777777" w:rsidR="008E3992" w:rsidRPr="00642710" w:rsidRDefault="008E3992" w:rsidP="00FE1B46">
            <w:pPr>
              <w:rPr>
                <w:sz w:val="22"/>
                <w:szCs w:val="22"/>
                <w:lang w:val="en-GB" w:eastAsia="zh-CN"/>
              </w:rPr>
            </w:pPr>
          </w:p>
        </w:tc>
        <w:tc>
          <w:tcPr>
            <w:tcW w:w="1075" w:type="dxa"/>
          </w:tcPr>
          <w:p w14:paraId="3B2995F6" w14:textId="77777777" w:rsidR="008E3992" w:rsidRPr="00642710" w:rsidRDefault="008E3992" w:rsidP="00FE1B46">
            <w:pPr>
              <w:rPr>
                <w:sz w:val="22"/>
                <w:szCs w:val="22"/>
                <w:lang w:val="en-GB" w:eastAsia="zh-CN"/>
              </w:rPr>
            </w:pPr>
          </w:p>
        </w:tc>
      </w:tr>
      <w:tr w:rsidR="008E3992" w:rsidRPr="00642710" w14:paraId="3B9EA580" w14:textId="77777777" w:rsidTr="00FE1B46">
        <w:tc>
          <w:tcPr>
            <w:tcW w:w="2392" w:type="dxa"/>
          </w:tcPr>
          <w:p w14:paraId="2CDE92FB"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Beta-interferons</w:t>
            </w:r>
          </w:p>
        </w:tc>
        <w:tc>
          <w:tcPr>
            <w:tcW w:w="1074" w:type="dxa"/>
          </w:tcPr>
          <w:p w14:paraId="71B97FD2" w14:textId="77777777" w:rsidR="008E3992" w:rsidRPr="00642710" w:rsidRDefault="008E3992" w:rsidP="00FE1B46">
            <w:pPr>
              <w:spacing w:line="240" w:lineRule="auto"/>
              <w:rPr>
                <w:sz w:val="22"/>
                <w:szCs w:val="22"/>
                <w:lang w:val="en-GB" w:eastAsia="zh-CN"/>
              </w:rPr>
            </w:pPr>
          </w:p>
        </w:tc>
        <w:tc>
          <w:tcPr>
            <w:tcW w:w="1074" w:type="dxa"/>
          </w:tcPr>
          <w:p w14:paraId="746996EB" w14:textId="77777777" w:rsidR="008E3992" w:rsidRPr="00642710" w:rsidRDefault="008E3992" w:rsidP="00FE1B46">
            <w:pPr>
              <w:spacing w:line="240" w:lineRule="auto"/>
              <w:rPr>
                <w:sz w:val="22"/>
                <w:szCs w:val="22"/>
                <w:lang w:val="en-GB" w:eastAsia="zh-CN"/>
              </w:rPr>
            </w:pPr>
          </w:p>
        </w:tc>
        <w:tc>
          <w:tcPr>
            <w:tcW w:w="1074" w:type="dxa"/>
          </w:tcPr>
          <w:p w14:paraId="11CFAA56" w14:textId="77777777" w:rsidR="008E3992" w:rsidRPr="00642710" w:rsidRDefault="008E3992" w:rsidP="00FE1B46">
            <w:pPr>
              <w:spacing w:line="240" w:lineRule="auto"/>
              <w:rPr>
                <w:sz w:val="22"/>
                <w:szCs w:val="22"/>
                <w:lang w:val="en-GB" w:eastAsia="zh-CN"/>
              </w:rPr>
            </w:pPr>
          </w:p>
        </w:tc>
        <w:tc>
          <w:tcPr>
            <w:tcW w:w="1075" w:type="dxa"/>
          </w:tcPr>
          <w:p w14:paraId="66C66D8C" w14:textId="77777777" w:rsidR="008E3992" w:rsidRPr="00642710" w:rsidRDefault="008E3992" w:rsidP="00FE1B46">
            <w:pPr>
              <w:spacing w:line="240" w:lineRule="auto"/>
              <w:rPr>
                <w:sz w:val="22"/>
                <w:szCs w:val="22"/>
                <w:lang w:val="en-GB" w:eastAsia="zh-CN"/>
              </w:rPr>
            </w:pPr>
          </w:p>
        </w:tc>
        <w:tc>
          <w:tcPr>
            <w:tcW w:w="1074" w:type="dxa"/>
          </w:tcPr>
          <w:p w14:paraId="65657890" w14:textId="77777777" w:rsidR="008E3992" w:rsidRPr="00642710" w:rsidRDefault="008E3992" w:rsidP="00FE1B46">
            <w:pPr>
              <w:spacing w:line="240" w:lineRule="auto"/>
              <w:rPr>
                <w:sz w:val="22"/>
                <w:szCs w:val="22"/>
                <w:lang w:val="en-GB" w:eastAsia="zh-CN"/>
              </w:rPr>
            </w:pPr>
          </w:p>
        </w:tc>
        <w:tc>
          <w:tcPr>
            <w:tcW w:w="1074" w:type="dxa"/>
          </w:tcPr>
          <w:p w14:paraId="00CF0AF3" w14:textId="77777777" w:rsidR="008E3992" w:rsidRPr="00642710" w:rsidRDefault="008E3992" w:rsidP="00FE1B46">
            <w:pPr>
              <w:rPr>
                <w:sz w:val="22"/>
                <w:szCs w:val="22"/>
                <w:lang w:val="en-GB" w:eastAsia="zh-CN"/>
              </w:rPr>
            </w:pPr>
          </w:p>
        </w:tc>
        <w:tc>
          <w:tcPr>
            <w:tcW w:w="1075" w:type="dxa"/>
          </w:tcPr>
          <w:p w14:paraId="21E3CF91" w14:textId="77777777" w:rsidR="008E3992" w:rsidRPr="00642710" w:rsidRDefault="008E3992" w:rsidP="00FE1B46">
            <w:pPr>
              <w:rPr>
                <w:sz w:val="22"/>
                <w:szCs w:val="22"/>
                <w:lang w:val="en-GB" w:eastAsia="zh-CN"/>
              </w:rPr>
            </w:pPr>
          </w:p>
        </w:tc>
      </w:tr>
      <w:tr w:rsidR="008E3992" w:rsidRPr="00642710" w14:paraId="1E24484C" w14:textId="77777777" w:rsidTr="00FE1B46">
        <w:tc>
          <w:tcPr>
            <w:tcW w:w="2392" w:type="dxa"/>
          </w:tcPr>
          <w:p w14:paraId="503FEA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Others, please specify:</w:t>
            </w:r>
          </w:p>
        </w:tc>
        <w:tc>
          <w:tcPr>
            <w:tcW w:w="1074" w:type="dxa"/>
          </w:tcPr>
          <w:p w14:paraId="3F211957" w14:textId="77777777" w:rsidR="008E3992" w:rsidRPr="00642710" w:rsidRDefault="008E3992" w:rsidP="00FE1B46">
            <w:pPr>
              <w:spacing w:line="240" w:lineRule="auto"/>
              <w:rPr>
                <w:sz w:val="22"/>
                <w:szCs w:val="22"/>
                <w:lang w:val="en-GB" w:eastAsia="zh-CN"/>
              </w:rPr>
            </w:pPr>
          </w:p>
        </w:tc>
        <w:tc>
          <w:tcPr>
            <w:tcW w:w="1074" w:type="dxa"/>
          </w:tcPr>
          <w:p w14:paraId="73D5F346" w14:textId="77777777" w:rsidR="008E3992" w:rsidRPr="00642710" w:rsidRDefault="008E3992" w:rsidP="00FE1B46">
            <w:pPr>
              <w:spacing w:line="240" w:lineRule="auto"/>
              <w:rPr>
                <w:sz w:val="22"/>
                <w:szCs w:val="22"/>
                <w:lang w:val="en-GB" w:eastAsia="zh-CN"/>
              </w:rPr>
            </w:pPr>
          </w:p>
        </w:tc>
        <w:tc>
          <w:tcPr>
            <w:tcW w:w="1074" w:type="dxa"/>
          </w:tcPr>
          <w:p w14:paraId="71E2A802" w14:textId="77777777" w:rsidR="008E3992" w:rsidRPr="00642710" w:rsidRDefault="008E3992" w:rsidP="00FE1B46">
            <w:pPr>
              <w:spacing w:line="240" w:lineRule="auto"/>
              <w:rPr>
                <w:sz w:val="22"/>
                <w:szCs w:val="22"/>
                <w:lang w:val="en-GB" w:eastAsia="zh-CN"/>
              </w:rPr>
            </w:pPr>
          </w:p>
        </w:tc>
        <w:tc>
          <w:tcPr>
            <w:tcW w:w="1075" w:type="dxa"/>
          </w:tcPr>
          <w:p w14:paraId="1F543E01" w14:textId="77777777" w:rsidR="008E3992" w:rsidRPr="00642710" w:rsidRDefault="008E3992" w:rsidP="00FE1B46">
            <w:pPr>
              <w:spacing w:line="240" w:lineRule="auto"/>
              <w:rPr>
                <w:sz w:val="22"/>
                <w:szCs w:val="22"/>
                <w:lang w:val="en-GB" w:eastAsia="zh-CN"/>
              </w:rPr>
            </w:pPr>
          </w:p>
        </w:tc>
        <w:tc>
          <w:tcPr>
            <w:tcW w:w="1074" w:type="dxa"/>
          </w:tcPr>
          <w:p w14:paraId="7DDB67C7" w14:textId="77777777" w:rsidR="008E3992" w:rsidRPr="00642710" w:rsidRDefault="008E3992" w:rsidP="00FE1B46">
            <w:pPr>
              <w:spacing w:line="240" w:lineRule="auto"/>
              <w:rPr>
                <w:sz w:val="22"/>
                <w:szCs w:val="22"/>
                <w:lang w:val="en-GB" w:eastAsia="zh-CN"/>
              </w:rPr>
            </w:pPr>
          </w:p>
        </w:tc>
        <w:tc>
          <w:tcPr>
            <w:tcW w:w="1074" w:type="dxa"/>
          </w:tcPr>
          <w:p w14:paraId="65293F11" w14:textId="77777777" w:rsidR="008E3992" w:rsidRPr="00642710" w:rsidRDefault="008E3992" w:rsidP="00FE1B46">
            <w:pPr>
              <w:rPr>
                <w:sz w:val="22"/>
                <w:szCs w:val="22"/>
                <w:lang w:val="en-GB" w:eastAsia="zh-CN"/>
              </w:rPr>
            </w:pPr>
          </w:p>
        </w:tc>
        <w:tc>
          <w:tcPr>
            <w:tcW w:w="1075" w:type="dxa"/>
          </w:tcPr>
          <w:p w14:paraId="7A656017" w14:textId="77777777" w:rsidR="008E3992" w:rsidRPr="00642710" w:rsidRDefault="008E3992" w:rsidP="00FE1B46">
            <w:pPr>
              <w:rPr>
                <w:sz w:val="22"/>
                <w:szCs w:val="22"/>
                <w:lang w:val="en-GB" w:eastAsia="zh-CN"/>
              </w:rPr>
            </w:pPr>
          </w:p>
        </w:tc>
      </w:tr>
    </w:tbl>
    <w:p w14:paraId="70F63B56" w14:textId="77777777" w:rsidR="008E3992" w:rsidRPr="00642710" w:rsidRDefault="008E3992" w:rsidP="008E3992">
      <w:pPr>
        <w:rPr>
          <w:sz w:val="22"/>
          <w:szCs w:val="22"/>
          <w:lang w:val="en-GB" w:eastAsia="zh-CN"/>
        </w:rPr>
      </w:pPr>
    </w:p>
    <w:p w14:paraId="314F4722" w14:textId="77777777" w:rsidR="008E3992" w:rsidRPr="00642710" w:rsidRDefault="008E3992" w:rsidP="008E3992">
      <w:pPr>
        <w:rPr>
          <w:sz w:val="22"/>
          <w:szCs w:val="22"/>
          <w:lang w:val="en-GB" w:eastAsia="zh-CN"/>
        </w:rPr>
      </w:pPr>
    </w:p>
    <w:p w14:paraId="4968A49D" w14:textId="3543A66D" w:rsidR="008E3992" w:rsidRPr="00642710" w:rsidRDefault="008E3992" w:rsidP="008E3992">
      <w:pPr>
        <w:rPr>
          <w:sz w:val="22"/>
          <w:szCs w:val="22"/>
          <w:lang w:val="en-GB" w:eastAsia="zh-CN"/>
        </w:rPr>
      </w:pPr>
      <w:r w:rsidRPr="00642710">
        <w:rPr>
          <w:sz w:val="22"/>
          <w:szCs w:val="22"/>
          <w:lang w:val="en-GB" w:eastAsia="zh-CN"/>
        </w:rPr>
        <w:t xml:space="preserve">Q3. </w:t>
      </w:r>
      <w:r>
        <w:rPr>
          <w:b/>
          <w:bCs/>
          <w:sz w:val="22"/>
          <w:szCs w:val="22"/>
          <w:u w:val="single"/>
          <w:lang w:val="en-GB" w:eastAsia="zh-CN"/>
        </w:rPr>
        <w:t>How much</w:t>
      </w:r>
      <w:r w:rsidRPr="00642710">
        <w:rPr>
          <w:sz w:val="22"/>
          <w:szCs w:val="22"/>
          <w:lang w:val="en-GB" w:eastAsia="zh-CN"/>
        </w:rPr>
        <w:t xml:space="preserve"> have you experienced the following outcomes when using the “Multistep” or “25 Steps” function?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4E7FFCE4"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2850"/>
        <w:gridCol w:w="1096"/>
        <w:gridCol w:w="1692"/>
        <w:gridCol w:w="1315"/>
        <w:gridCol w:w="1478"/>
        <w:gridCol w:w="1481"/>
      </w:tblGrid>
      <w:tr w:rsidR="008E3992" w:rsidRPr="00642710" w14:paraId="5BC89ACE" w14:textId="77777777" w:rsidTr="00FE1B46">
        <w:tc>
          <w:tcPr>
            <w:tcW w:w="3104" w:type="dxa"/>
          </w:tcPr>
          <w:p w14:paraId="1F159936" w14:textId="50944D33" w:rsidR="008E3992" w:rsidRPr="00642710" w:rsidRDefault="006A356A"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184" w:type="dxa"/>
          </w:tcPr>
          <w:p w14:paraId="1AA3730D"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B8189AD"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816" w:type="dxa"/>
          </w:tcPr>
          <w:p w14:paraId="038B5E0F"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14A41F5F"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305" w:type="dxa"/>
          </w:tcPr>
          <w:p w14:paraId="775442A5"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8DAA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363" w:type="dxa"/>
          </w:tcPr>
          <w:p w14:paraId="33D4D1BE"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67F3CDF"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366" w:type="dxa"/>
          </w:tcPr>
          <w:p w14:paraId="5A4ED821"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DC64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16A55B3D" w14:textId="77777777" w:rsidTr="00FE1B46">
        <w:tc>
          <w:tcPr>
            <w:tcW w:w="3104" w:type="dxa"/>
          </w:tcPr>
          <w:p w14:paraId="39E7B65D"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184" w:type="dxa"/>
          </w:tcPr>
          <w:p w14:paraId="094BEC59" w14:textId="77777777" w:rsidR="008E3992" w:rsidRPr="00642710" w:rsidRDefault="008E3992" w:rsidP="00FE1B46">
            <w:pPr>
              <w:spacing w:line="240" w:lineRule="auto"/>
              <w:rPr>
                <w:sz w:val="22"/>
                <w:szCs w:val="22"/>
                <w:lang w:val="en-GB" w:eastAsia="zh-CN"/>
              </w:rPr>
            </w:pPr>
          </w:p>
        </w:tc>
        <w:tc>
          <w:tcPr>
            <w:tcW w:w="1816" w:type="dxa"/>
          </w:tcPr>
          <w:p w14:paraId="40B6CEA6" w14:textId="77777777" w:rsidR="008E3992" w:rsidRPr="00642710" w:rsidRDefault="008E3992" w:rsidP="00FE1B46">
            <w:pPr>
              <w:spacing w:line="240" w:lineRule="auto"/>
              <w:rPr>
                <w:sz w:val="22"/>
                <w:szCs w:val="22"/>
                <w:lang w:val="en-GB" w:eastAsia="zh-CN"/>
              </w:rPr>
            </w:pPr>
          </w:p>
        </w:tc>
        <w:tc>
          <w:tcPr>
            <w:tcW w:w="1305" w:type="dxa"/>
          </w:tcPr>
          <w:p w14:paraId="4022989C" w14:textId="77777777" w:rsidR="008E3992" w:rsidRPr="00642710" w:rsidRDefault="008E3992" w:rsidP="00FE1B46">
            <w:pPr>
              <w:spacing w:line="240" w:lineRule="auto"/>
              <w:rPr>
                <w:sz w:val="22"/>
                <w:szCs w:val="22"/>
                <w:lang w:val="en-GB" w:eastAsia="zh-CN"/>
              </w:rPr>
            </w:pPr>
          </w:p>
        </w:tc>
        <w:tc>
          <w:tcPr>
            <w:tcW w:w="1363" w:type="dxa"/>
          </w:tcPr>
          <w:p w14:paraId="0A457E81" w14:textId="77777777" w:rsidR="008E3992" w:rsidRPr="00642710" w:rsidRDefault="008E3992" w:rsidP="00FE1B46">
            <w:pPr>
              <w:spacing w:line="240" w:lineRule="auto"/>
              <w:rPr>
                <w:sz w:val="22"/>
                <w:szCs w:val="22"/>
                <w:lang w:val="en-GB" w:eastAsia="zh-CN"/>
              </w:rPr>
            </w:pPr>
          </w:p>
        </w:tc>
        <w:tc>
          <w:tcPr>
            <w:tcW w:w="1366" w:type="dxa"/>
          </w:tcPr>
          <w:p w14:paraId="2712C892" w14:textId="77777777" w:rsidR="008E3992" w:rsidRPr="00642710" w:rsidRDefault="008E3992" w:rsidP="00FE1B46">
            <w:pPr>
              <w:spacing w:line="240" w:lineRule="auto"/>
              <w:rPr>
                <w:sz w:val="22"/>
                <w:szCs w:val="22"/>
                <w:lang w:val="en-GB" w:eastAsia="zh-CN"/>
              </w:rPr>
            </w:pPr>
          </w:p>
        </w:tc>
      </w:tr>
      <w:tr w:rsidR="008E3992" w:rsidRPr="00642710" w14:paraId="5045D2B5" w14:textId="77777777" w:rsidTr="00FE1B46">
        <w:tc>
          <w:tcPr>
            <w:tcW w:w="3104" w:type="dxa"/>
          </w:tcPr>
          <w:p w14:paraId="60A9F09A"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184" w:type="dxa"/>
          </w:tcPr>
          <w:p w14:paraId="72801BAF" w14:textId="77777777" w:rsidR="008E3992" w:rsidRPr="00642710" w:rsidRDefault="008E3992" w:rsidP="00FE1B46">
            <w:pPr>
              <w:spacing w:line="240" w:lineRule="auto"/>
              <w:rPr>
                <w:sz w:val="22"/>
                <w:szCs w:val="22"/>
                <w:lang w:val="en-GB" w:eastAsia="zh-CN"/>
              </w:rPr>
            </w:pPr>
          </w:p>
        </w:tc>
        <w:tc>
          <w:tcPr>
            <w:tcW w:w="1816" w:type="dxa"/>
          </w:tcPr>
          <w:p w14:paraId="37B2FD50" w14:textId="77777777" w:rsidR="008E3992" w:rsidRPr="00642710" w:rsidRDefault="008E3992" w:rsidP="00FE1B46">
            <w:pPr>
              <w:spacing w:line="240" w:lineRule="auto"/>
              <w:rPr>
                <w:sz w:val="22"/>
                <w:szCs w:val="22"/>
                <w:lang w:val="en-GB" w:eastAsia="zh-CN"/>
              </w:rPr>
            </w:pPr>
          </w:p>
        </w:tc>
        <w:tc>
          <w:tcPr>
            <w:tcW w:w="1305" w:type="dxa"/>
          </w:tcPr>
          <w:p w14:paraId="68ACBFC0" w14:textId="77777777" w:rsidR="008E3992" w:rsidRPr="00642710" w:rsidRDefault="008E3992" w:rsidP="00FE1B46">
            <w:pPr>
              <w:spacing w:line="240" w:lineRule="auto"/>
              <w:rPr>
                <w:sz w:val="22"/>
                <w:szCs w:val="22"/>
                <w:lang w:val="en-GB" w:eastAsia="zh-CN"/>
              </w:rPr>
            </w:pPr>
          </w:p>
        </w:tc>
        <w:tc>
          <w:tcPr>
            <w:tcW w:w="1363" w:type="dxa"/>
          </w:tcPr>
          <w:p w14:paraId="464512D9" w14:textId="77777777" w:rsidR="008E3992" w:rsidRPr="00642710" w:rsidRDefault="008E3992" w:rsidP="00FE1B46">
            <w:pPr>
              <w:spacing w:line="240" w:lineRule="auto"/>
              <w:rPr>
                <w:sz w:val="22"/>
                <w:szCs w:val="22"/>
                <w:lang w:val="en-GB" w:eastAsia="zh-CN"/>
              </w:rPr>
            </w:pPr>
          </w:p>
        </w:tc>
        <w:tc>
          <w:tcPr>
            <w:tcW w:w="1366" w:type="dxa"/>
          </w:tcPr>
          <w:p w14:paraId="62F0F076" w14:textId="77777777" w:rsidR="008E3992" w:rsidRPr="00642710" w:rsidRDefault="008E3992" w:rsidP="00FE1B46">
            <w:pPr>
              <w:spacing w:line="240" w:lineRule="auto"/>
              <w:rPr>
                <w:sz w:val="22"/>
                <w:szCs w:val="22"/>
                <w:lang w:val="en-GB" w:eastAsia="zh-CN"/>
              </w:rPr>
            </w:pPr>
          </w:p>
        </w:tc>
      </w:tr>
      <w:tr w:rsidR="008E3992" w:rsidRPr="00642710" w14:paraId="09679393" w14:textId="77777777" w:rsidTr="00FE1B46">
        <w:tc>
          <w:tcPr>
            <w:tcW w:w="3104" w:type="dxa"/>
          </w:tcPr>
          <w:p w14:paraId="21B13C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184" w:type="dxa"/>
          </w:tcPr>
          <w:p w14:paraId="276CBC0D" w14:textId="77777777" w:rsidR="008E3992" w:rsidRPr="00642710" w:rsidRDefault="008E3992" w:rsidP="00FE1B46">
            <w:pPr>
              <w:spacing w:line="240" w:lineRule="auto"/>
              <w:rPr>
                <w:sz w:val="22"/>
                <w:szCs w:val="22"/>
                <w:lang w:val="en-GB" w:eastAsia="zh-CN"/>
              </w:rPr>
            </w:pPr>
          </w:p>
        </w:tc>
        <w:tc>
          <w:tcPr>
            <w:tcW w:w="1816" w:type="dxa"/>
          </w:tcPr>
          <w:p w14:paraId="1176F580" w14:textId="77777777" w:rsidR="008E3992" w:rsidRPr="00642710" w:rsidRDefault="008E3992" w:rsidP="00FE1B46">
            <w:pPr>
              <w:spacing w:line="240" w:lineRule="auto"/>
              <w:rPr>
                <w:sz w:val="22"/>
                <w:szCs w:val="22"/>
                <w:lang w:val="en-GB" w:eastAsia="zh-CN"/>
              </w:rPr>
            </w:pPr>
          </w:p>
        </w:tc>
        <w:tc>
          <w:tcPr>
            <w:tcW w:w="1305" w:type="dxa"/>
          </w:tcPr>
          <w:p w14:paraId="1BB4DA83" w14:textId="77777777" w:rsidR="008E3992" w:rsidRPr="00642710" w:rsidRDefault="008E3992" w:rsidP="00FE1B46">
            <w:pPr>
              <w:spacing w:line="240" w:lineRule="auto"/>
              <w:rPr>
                <w:sz w:val="22"/>
                <w:szCs w:val="22"/>
                <w:lang w:val="en-GB" w:eastAsia="zh-CN"/>
              </w:rPr>
            </w:pPr>
          </w:p>
        </w:tc>
        <w:tc>
          <w:tcPr>
            <w:tcW w:w="1363" w:type="dxa"/>
          </w:tcPr>
          <w:p w14:paraId="042F911C" w14:textId="77777777" w:rsidR="008E3992" w:rsidRPr="00642710" w:rsidRDefault="008E3992" w:rsidP="00FE1B46">
            <w:pPr>
              <w:spacing w:line="240" w:lineRule="auto"/>
              <w:rPr>
                <w:sz w:val="22"/>
                <w:szCs w:val="22"/>
                <w:lang w:val="en-GB" w:eastAsia="zh-CN"/>
              </w:rPr>
            </w:pPr>
          </w:p>
        </w:tc>
        <w:tc>
          <w:tcPr>
            <w:tcW w:w="1366" w:type="dxa"/>
          </w:tcPr>
          <w:p w14:paraId="2FDE9785" w14:textId="77777777" w:rsidR="008E3992" w:rsidRPr="00642710" w:rsidRDefault="008E3992" w:rsidP="00FE1B46">
            <w:pPr>
              <w:spacing w:line="240" w:lineRule="auto"/>
              <w:rPr>
                <w:sz w:val="22"/>
                <w:szCs w:val="22"/>
                <w:lang w:val="en-GB" w:eastAsia="zh-CN"/>
              </w:rPr>
            </w:pPr>
          </w:p>
        </w:tc>
      </w:tr>
      <w:tr w:rsidR="008E3992" w:rsidRPr="00642710" w14:paraId="1A0D67AF" w14:textId="77777777" w:rsidTr="00FE1B46">
        <w:tc>
          <w:tcPr>
            <w:tcW w:w="3104" w:type="dxa"/>
          </w:tcPr>
          <w:p w14:paraId="6595221A" w14:textId="77777777" w:rsidR="008E3992" w:rsidRPr="00642710" w:rsidRDefault="008E3992" w:rsidP="00FE1B46">
            <w:pPr>
              <w:spacing w:line="240" w:lineRule="auto"/>
              <w:rPr>
                <w:sz w:val="22"/>
                <w:szCs w:val="22"/>
                <w:lang w:val="en-GB" w:eastAsia="zh-CN"/>
              </w:rPr>
            </w:pPr>
            <w:r w:rsidRPr="00642710">
              <w:rPr>
                <w:sz w:val="22"/>
                <w:szCs w:val="22"/>
                <w:lang w:val="en-GB" w:eastAsia="zh-CN"/>
              </w:rPr>
              <w:t xml:space="preserve">Reduced risk of potential medication errors </w:t>
            </w:r>
          </w:p>
        </w:tc>
        <w:tc>
          <w:tcPr>
            <w:tcW w:w="1184" w:type="dxa"/>
          </w:tcPr>
          <w:p w14:paraId="254A2606" w14:textId="77777777" w:rsidR="008E3992" w:rsidRPr="00642710" w:rsidRDefault="008E3992" w:rsidP="00FE1B46">
            <w:pPr>
              <w:spacing w:line="240" w:lineRule="auto"/>
              <w:rPr>
                <w:sz w:val="22"/>
                <w:szCs w:val="22"/>
                <w:lang w:val="en-GB" w:eastAsia="zh-CN"/>
              </w:rPr>
            </w:pPr>
          </w:p>
        </w:tc>
        <w:tc>
          <w:tcPr>
            <w:tcW w:w="1816" w:type="dxa"/>
          </w:tcPr>
          <w:p w14:paraId="28A18135" w14:textId="77777777" w:rsidR="008E3992" w:rsidRPr="00642710" w:rsidRDefault="008E3992" w:rsidP="00FE1B46">
            <w:pPr>
              <w:spacing w:line="240" w:lineRule="auto"/>
              <w:rPr>
                <w:sz w:val="22"/>
                <w:szCs w:val="22"/>
                <w:lang w:val="en-GB" w:eastAsia="zh-CN"/>
              </w:rPr>
            </w:pPr>
          </w:p>
        </w:tc>
        <w:tc>
          <w:tcPr>
            <w:tcW w:w="1305" w:type="dxa"/>
          </w:tcPr>
          <w:p w14:paraId="56E69D9A" w14:textId="77777777" w:rsidR="008E3992" w:rsidRPr="00642710" w:rsidRDefault="008E3992" w:rsidP="00FE1B46">
            <w:pPr>
              <w:spacing w:line="240" w:lineRule="auto"/>
              <w:rPr>
                <w:sz w:val="22"/>
                <w:szCs w:val="22"/>
                <w:lang w:val="en-GB" w:eastAsia="zh-CN"/>
              </w:rPr>
            </w:pPr>
          </w:p>
        </w:tc>
        <w:tc>
          <w:tcPr>
            <w:tcW w:w="1363" w:type="dxa"/>
          </w:tcPr>
          <w:p w14:paraId="6839047E" w14:textId="77777777" w:rsidR="008E3992" w:rsidRPr="00642710" w:rsidRDefault="008E3992" w:rsidP="00FE1B46">
            <w:pPr>
              <w:spacing w:line="240" w:lineRule="auto"/>
              <w:rPr>
                <w:sz w:val="22"/>
                <w:szCs w:val="22"/>
                <w:lang w:val="en-GB" w:eastAsia="zh-CN"/>
              </w:rPr>
            </w:pPr>
          </w:p>
        </w:tc>
        <w:tc>
          <w:tcPr>
            <w:tcW w:w="1366" w:type="dxa"/>
          </w:tcPr>
          <w:p w14:paraId="6E6E5706" w14:textId="77777777" w:rsidR="008E3992" w:rsidRPr="00642710" w:rsidRDefault="008E3992" w:rsidP="00FE1B46">
            <w:pPr>
              <w:spacing w:line="240" w:lineRule="auto"/>
              <w:rPr>
                <w:sz w:val="22"/>
                <w:szCs w:val="22"/>
                <w:lang w:val="en-GB" w:eastAsia="zh-CN"/>
              </w:rPr>
            </w:pPr>
          </w:p>
        </w:tc>
      </w:tr>
      <w:tr w:rsidR="008E3992" w:rsidRPr="00642710" w14:paraId="7C44B668" w14:textId="77777777" w:rsidTr="00FE1B46">
        <w:tc>
          <w:tcPr>
            <w:tcW w:w="3104" w:type="dxa"/>
          </w:tcPr>
          <w:p w14:paraId="0F4F6AA3"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184" w:type="dxa"/>
          </w:tcPr>
          <w:p w14:paraId="74BA9C52" w14:textId="77777777" w:rsidR="008E3992" w:rsidRPr="00642710" w:rsidRDefault="008E3992" w:rsidP="00FE1B46">
            <w:pPr>
              <w:spacing w:line="240" w:lineRule="auto"/>
              <w:rPr>
                <w:sz w:val="22"/>
                <w:szCs w:val="22"/>
                <w:lang w:val="en-GB" w:eastAsia="zh-CN"/>
              </w:rPr>
            </w:pPr>
          </w:p>
        </w:tc>
        <w:tc>
          <w:tcPr>
            <w:tcW w:w="1816" w:type="dxa"/>
          </w:tcPr>
          <w:p w14:paraId="360BDCF7" w14:textId="77777777" w:rsidR="008E3992" w:rsidRPr="00642710" w:rsidRDefault="008E3992" w:rsidP="00FE1B46">
            <w:pPr>
              <w:spacing w:line="240" w:lineRule="auto"/>
              <w:rPr>
                <w:sz w:val="22"/>
                <w:szCs w:val="22"/>
                <w:lang w:val="en-GB" w:eastAsia="zh-CN"/>
              </w:rPr>
            </w:pPr>
          </w:p>
        </w:tc>
        <w:tc>
          <w:tcPr>
            <w:tcW w:w="1305" w:type="dxa"/>
          </w:tcPr>
          <w:p w14:paraId="0028CE38" w14:textId="77777777" w:rsidR="008E3992" w:rsidRPr="00642710" w:rsidRDefault="008E3992" w:rsidP="00FE1B46">
            <w:pPr>
              <w:spacing w:line="240" w:lineRule="auto"/>
              <w:rPr>
                <w:sz w:val="22"/>
                <w:szCs w:val="22"/>
                <w:lang w:val="en-GB" w:eastAsia="zh-CN"/>
              </w:rPr>
            </w:pPr>
          </w:p>
        </w:tc>
        <w:tc>
          <w:tcPr>
            <w:tcW w:w="1363" w:type="dxa"/>
          </w:tcPr>
          <w:p w14:paraId="387BEFB2" w14:textId="77777777" w:rsidR="008E3992" w:rsidRPr="00642710" w:rsidRDefault="008E3992" w:rsidP="00FE1B46">
            <w:pPr>
              <w:spacing w:line="240" w:lineRule="auto"/>
              <w:rPr>
                <w:sz w:val="22"/>
                <w:szCs w:val="22"/>
                <w:lang w:val="en-GB" w:eastAsia="zh-CN"/>
              </w:rPr>
            </w:pPr>
          </w:p>
        </w:tc>
        <w:tc>
          <w:tcPr>
            <w:tcW w:w="1366" w:type="dxa"/>
          </w:tcPr>
          <w:p w14:paraId="05A73FBC" w14:textId="77777777" w:rsidR="008E3992" w:rsidRPr="00642710" w:rsidRDefault="008E3992" w:rsidP="00FE1B46">
            <w:pPr>
              <w:spacing w:line="240" w:lineRule="auto"/>
              <w:rPr>
                <w:sz w:val="22"/>
                <w:szCs w:val="22"/>
                <w:lang w:val="en-GB" w:eastAsia="zh-CN"/>
              </w:rPr>
            </w:pPr>
          </w:p>
        </w:tc>
      </w:tr>
    </w:tbl>
    <w:p w14:paraId="7316ACF0" w14:textId="77777777" w:rsidR="008E3992" w:rsidRPr="00642710" w:rsidRDefault="008E3992" w:rsidP="008E3992">
      <w:pPr>
        <w:rPr>
          <w:sz w:val="22"/>
          <w:szCs w:val="22"/>
          <w:lang w:val="en-GB" w:eastAsia="zh-CN"/>
        </w:rPr>
      </w:pPr>
    </w:p>
    <w:p w14:paraId="47F56873" w14:textId="77777777" w:rsidR="008E3992" w:rsidRPr="00642710" w:rsidRDefault="008E3992" w:rsidP="008E3992">
      <w:pPr>
        <w:rPr>
          <w:sz w:val="22"/>
          <w:szCs w:val="22"/>
          <w:lang w:val="en-GB" w:eastAsia="zh-CN"/>
        </w:rPr>
      </w:pPr>
    </w:p>
    <w:p w14:paraId="2CB4E7F5" w14:textId="68965543" w:rsidR="008E3992" w:rsidRPr="00642710" w:rsidRDefault="008E3992" w:rsidP="008E3992">
      <w:pPr>
        <w:rPr>
          <w:sz w:val="22"/>
          <w:szCs w:val="22"/>
          <w:lang w:val="en-GB" w:eastAsia="zh-CN"/>
        </w:rPr>
      </w:pPr>
      <w:r w:rsidRPr="00642710">
        <w:rPr>
          <w:sz w:val="22"/>
          <w:szCs w:val="22"/>
          <w:lang w:val="en-GB" w:eastAsia="zh-CN"/>
        </w:rPr>
        <w:t xml:space="preserve">Q4. </w:t>
      </w:r>
      <w:r w:rsidRPr="00642710">
        <w:rPr>
          <w:b/>
          <w:bCs/>
          <w:sz w:val="22"/>
          <w:szCs w:val="22"/>
          <w:u w:val="single"/>
          <w:lang w:val="en-GB" w:eastAsia="zh-CN"/>
        </w:rPr>
        <w:t>How valuable</w:t>
      </w:r>
      <w:r w:rsidRPr="00642710">
        <w:rPr>
          <w:sz w:val="22"/>
          <w:szCs w:val="22"/>
          <w:lang w:val="en-GB" w:eastAsia="zh-CN"/>
        </w:rPr>
        <w:t xml:space="preserve"> are the following outcomes to you when using the “Multistep” or “25 Steps” function?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3337639"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6"/>
        <w:gridCol w:w="1313"/>
        <w:gridCol w:w="1313"/>
        <w:gridCol w:w="1322"/>
        <w:gridCol w:w="1313"/>
        <w:gridCol w:w="1315"/>
      </w:tblGrid>
      <w:tr w:rsidR="008E3992" w:rsidRPr="00642710" w14:paraId="2A2EC43D" w14:textId="77777777" w:rsidTr="00FE1B46">
        <w:tc>
          <w:tcPr>
            <w:tcW w:w="3522" w:type="dxa"/>
          </w:tcPr>
          <w:p w14:paraId="584B48D7" w14:textId="453C8195" w:rsidR="008E3992" w:rsidRPr="00642710" w:rsidRDefault="008E2515"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3" w:type="dxa"/>
          </w:tcPr>
          <w:p w14:paraId="5B363BAB"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4A9BE79C"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3" w:type="dxa"/>
          </w:tcPr>
          <w:p w14:paraId="5A1139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61D2A1FD"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3" w:type="dxa"/>
          </w:tcPr>
          <w:p w14:paraId="689D54C1"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C954E4"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3" w:type="dxa"/>
          </w:tcPr>
          <w:p w14:paraId="24CA946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AAD257E"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4" w:type="dxa"/>
          </w:tcPr>
          <w:p w14:paraId="2F840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77A5A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4D22B3E0" w14:textId="77777777" w:rsidTr="00FE1B46">
        <w:tc>
          <w:tcPr>
            <w:tcW w:w="3522" w:type="dxa"/>
          </w:tcPr>
          <w:p w14:paraId="5F2B179F"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323" w:type="dxa"/>
          </w:tcPr>
          <w:p w14:paraId="13362933" w14:textId="77777777" w:rsidR="008E3992" w:rsidRPr="00642710" w:rsidRDefault="008E3992" w:rsidP="00FE1B46">
            <w:pPr>
              <w:spacing w:line="240" w:lineRule="auto"/>
              <w:rPr>
                <w:sz w:val="22"/>
                <w:szCs w:val="22"/>
                <w:lang w:val="en-GB" w:eastAsia="zh-CN"/>
              </w:rPr>
            </w:pPr>
          </w:p>
        </w:tc>
        <w:tc>
          <w:tcPr>
            <w:tcW w:w="1323" w:type="dxa"/>
          </w:tcPr>
          <w:p w14:paraId="1FD7355D" w14:textId="77777777" w:rsidR="008E3992" w:rsidRPr="00642710" w:rsidRDefault="008E3992" w:rsidP="00FE1B46">
            <w:pPr>
              <w:spacing w:line="240" w:lineRule="auto"/>
              <w:rPr>
                <w:sz w:val="22"/>
                <w:szCs w:val="22"/>
                <w:lang w:val="en-GB" w:eastAsia="zh-CN"/>
              </w:rPr>
            </w:pPr>
          </w:p>
        </w:tc>
        <w:tc>
          <w:tcPr>
            <w:tcW w:w="1323" w:type="dxa"/>
          </w:tcPr>
          <w:p w14:paraId="1E26EE3B" w14:textId="77777777" w:rsidR="008E3992" w:rsidRPr="00642710" w:rsidRDefault="008E3992" w:rsidP="00FE1B46">
            <w:pPr>
              <w:spacing w:line="240" w:lineRule="auto"/>
              <w:rPr>
                <w:sz w:val="22"/>
                <w:szCs w:val="22"/>
                <w:lang w:val="en-GB" w:eastAsia="zh-CN"/>
              </w:rPr>
            </w:pPr>
          </w:p>
        </w:tc>
        <w:tc>
          <w:tcPr>
            <w:tcW w:w="1323" w:type="dxa"/>
          </w:tcPr>
          <w:p w14:paraId="568DFECF" w14:textId="77777777" w:rsidR="008E3992" w:rsidRPr="00642710" w:rsidRDefault="008E3992" w:rsidP="00FE1B46">
            <w:pPr>
              <w:spacing w:line="240" w:lineRule="auto"/>
              <w:rPr>
                <w:sz w:val="22"/>
                <w:szCs w:val="22"/>
                <w:lang w:val="en-GB" w:eastAsia="zh-CN"/>
              </w:rPr>
            </w:pPr>
          </w:p>
        </w:tc>
        <w:tc>
          <w:tcPr>
            <w:tcW w:w="1324" w:type="dxa"/>
          </w:tcPr>
          <w:p w14:paraId="20753FF1" w14:textId="77777777" w:rsidR="008E3992" w:rsidRPr="00642710" w:rsidRDefault="008E3992" w:rsidP="00FE1B46">
            <w:pPr>
              <w:spacing w:line="240" w:lineRule="auto"/>
              <w:rPr>
                <w:sz w:val="22"/>
                <w:szCs w:val="22"/>
                <w:lang w:val="en-GB" w:eastAsia="zh-CN"/>
              </w:rPr>
            </w:pPr>
          </w:p>
        </w:tc>
      </w:tr>
      <w:tr w:rsidR="008E3992" w:rsidRPr="00642710" w14:paraId="6FB7C122" w14:textId="77777777" w:rsidTr="00FE1B46">
        <w:tc>
          <w:tcPr>
            <w:tcW w:w="3522" w:type="dxa"/>
          </w:tcPr>
          <w:p w14:paraId="475B8279"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323" w:type="dxa"/>
          </w:tcPr>
          <w:p w14:paraId="1CA93D97" w14:textId="77777777" w:rsidR="008E3992" w:rsidRPr="00642710" w:rsidRDefault="008E3992" w:rsidP="00FE1B46">
            <w:pPr>
              <w:spacing w:line="240" w:lineRule="auto"/>
              <w:rPr>
                <w:sz w:val="22"/>
                <w:szCs w:val="22"/>
                <w:lang w:val="en-GB" w:eastAsia="zh-CN"/>
              </w:rPr>
            </w:pPr>
          </w:p>
        </w:tc>
        <w:tc>
          <w:tcPr>
            <w:tcW w:w="1323" w:type="dxa"/>
          </w:tcPr>
          <w:p w14:paraId="23AC9755" w14:textId="77777777" w:rsidR="008E3992" w:rsidRPr="00642710" w:rsidRDefault="008E3992" w:rsidP="00FE1B46">
            <w:pPr>
              <w:spacing w:line="240" w:lineRule="auto"/>
              <w:rPr>
                <w:sz w:val="22"/>
                <w:szCs w:val="22"/>
                <w:lang w:val="en-GB" w:eastAsia="zh-CN"/>
              </w:rPr>
            </w:pPr>
          </w:p>
        </w:tc>
        <w:tc>
          <w:tcPr>
            <w:tcW w:w="1323" w:type="dxa"/>
          </w:tcPr>
          <w:p w14:paraId="2F366AAD" w14:textId="77777777" w:rsidR="008E3992" w:rsidRPr="00642710" w:rsidRDefault="008E3992" w:rsidP="00FE1B46">
            <w:pPr>
              <w:spacing w:line="240" w:lineRule="auto"/>
              <w:rPr>
                <w:sz w:val="22"/>
                <w:szCs w:val="22"/>
                <w:lang w:val="en-GB" w:eastAsia="zh-CN"/>
              </w:rPr>
            </w:pPr>
          </w:p>
        </w:tc>
        <w:tc>
          <w:tcPr>
            <w:tcW w:w="1323" w:type="dxa"/>
          </w:tcPr>
          <w:p w14:paraId="55A73DAC" w14:textId="77777777" w:rsidR="008E3992" w:rsidRPr="00642710" w:rsidRDefault="008E3992" w:rsidP="00FE1B46">
            <w:pPr>
              <w:spacing w:line="240" w:lineRule="auto"/>
              <w:rPr>
                <w:sz w:val="22"/>
                <w:szCs w:val="22"/>
                <w:lang w:val="en-GB" w:eastAsia="zh-CN"/>
              </w:rPr>
            </w:pPr>
          </w:p>
        </w:tc>
        <w:tc>
          <w:tcPr>
            <w:tcW w:w="1324" w:type="dxa"/>
          </w:tcPr>
          <w:p w14:paraId="0BF5CCA0" w14:textId="77777777" w:rsidR="008E3992" w:rsidRPr="00642710" w:rsidRDefault="008E3992" w:rsidP="00FE1B46">
            <w:pPr>
              <w:spacing w:line="240" w:lineRule="auto"/>
              <w:rPr>
                <w:sz w:val="22"/>
                <w:szCs w:val="22"/>
                <w:lang w:val="en-GB" w:eastAsia="zh-CN"/>
              </w:rPr>
            </w:pPr>
          </w:p>
        </w:tc>
      </w:tr>
      <w:tr w:rsidR="008E3992" w:rsidRPr="00642710" w14:paraId="62A25334" w14:textId="77777777" w:rsidTr="00FE1B46">
        <w:tc>
          <w:tcPr>
            <w:tcW w:w="3522" w:type="dxa"/>
          </w:tcPr>
          <w:p w14:paraId="7779193A"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323" w:type="dxa"/>
          </w:tcPr>
          <w:p w14:paraId="7BC9CB37" w14:textId="77777777" w:rsidR="008E3992" w:rsidRPr="00642710" w:rsidRDefault="008E3992" w:rsidP="00FE1B46">
            <w:pPr>
              <w:spacing w:line="240" w:lineRule="auto"/>
              <w:rPr>
                <w:sz w:val="22"/>
                <w:szCs w:val="22"/>
                <w:lang w:val="en-GB" w:eastAsia="zh-CN"/>
              </w:rPr>
            </w:pPr>
          </w:p>
        </w:tc>
        <w:tc>
          <w:tcPr>
            <w:tcW w:w="1323" w:type="dxa"/>
          </w:tcPr>
          <w:p w14:paraId="0785F4A5" w14:textId="77777777" w:rsidR="008E3992" w:rsidRPr="00642710" w:rsidRDefault="008E3992" w:rsidP="00FE1B46">
            <w:pPr>
              <w:spacing w:line="240" w:lineRule="auto"/>
              <w:rPr>
                <w:sz w:val="22"/>
                <w:szCs w:val="22"/>
                <w:lang w:val="en-GB" w:eastAsia="zh-CN"/>
              </w:rPr>
            </w:pPr>
          </w:p>
        </w:tc>
        <w:tc>
          <w:tcPr>
            <w:tcW w:w="1323" w:type="dxa"/>
          </w:tcPr>
          <w:p w14:paraId="39071491" w14:textId="77777777" w:rsidR="008E3992" w:rsidRPr="00642710" w:rsidRDefault="008E3992" w:rsidP="00FE1B46">
            <w:pPr>
              <w:spacing w:line="240" w:lineRule="auto"/>
              <w:rPr>
                <w:sz w:val="22"/>
                <w:szCs w:val="22"/>
                <w:lang w:val="en-GB" w:eastAsia="zh-CN"/>
              </w:rPr>
            </w:pPr>
          </w:p>
        </w:tc>
        <w:tc>
          <w:tcPr>
            <w:tcW w:w="1323" w:type="dxa"/>
          </w:tcPr>
          <w:p w14:paraId="5FACC21C" w14:textId="77777777" w:rsidR="008E3992" w:rsidRPr="00642710" w:rsidRDefault="008E3992" w:rsidP="00FE1B46">
            <w:pPr>
              <w:spacing w:line="240" w:lineRule="auto"/>
              <w:rPr>
                <w:sz w:val="22"/>
                <w:szCs w:val="22"/>
                <w:lang w:val="en-GB" w:eastAsia="zh-CN"/>
              </w:rPr>
            </w:pPr>
          </w:p>
        </w:tc>
        <w:tc>
          <w:tcPr>
            <w:tcW w:w="1324" w:type="dxa"/>
          </w:tcPr>
          <w:p w14:paraId="019F984C" w14:textId="77777777" w:rsidR="008E3992" w:rsidRPr="00642710" w:rsidRDefault="008E3992" w:rsidP="00FE1B46">
            <w:pPr>
              <w:spacing w:line="240" w:lineRule="auto"/>
              <w:rPr>
                <w:sz w:val="22"/>
                <w:szCs w:val="22"/>
                <w:lang w:val="en-GB" w:eastAsia="zh-CN"/>
              </w:rPr>
            </w:pPr>
          </w:p>
        </w:tc>
      </w:tr>
      <w:tr w:rsidR="008E3992" w:rsidRPr="00642710" w14:paraId="6C6B018E" w14:textId="77777777" w:rsidTr="00FE1B46">
        <w:tc>
          <w:tcPr>
            <w:tcW w:w="3522" w:type="dxa"/>
          </w:tcPr>
          <w:p w14:paraId="085EE98E" w14:textId="77777777" w:rsidR="008E3992" w:rsidRPr="00642710" w:rsidRDefault="008E3992" w:rsidP="00FE1B46">
            <w:pPr>
              <w:spacing w:line="240" w:lineRule="auto"/>
              <w:rPr>
                <w:sz w:val="22"/>
                <w:szCs w:val="22"/>
                <w:lang w:val="en-GB" w:eastAsia="zh-CN"/>
              </w:rPr>
            </w:pPr>
            <w:r w:rsidRPr="00642710">
              <w:rPr>
                <w:sz w:val="22"/>
                <w:szCs w:val="22"/>
                <w:lang w:val="en-GB" w:eastAsia="zh-CN"/>
              </w:rPr>
              <w:t>Reduced risk of potential medication errors</w:t>
            </w:r>
          </w:p>
        </w:tc>
        <w:tc>
          <w:tcPr>
            <w:tcW w:w="1323" w:type="dxa"/>
          </w:tcPr>
          <w:p w14:paraId="3C32AE99" w14:textId="77777777" w:rsidR="008E3992" w:rsidRPr="00642710" w:rsidRDefault="008E3992" w:rsidP="00FE1B46">
            <w:pPr>
              <w:spacing w:line="240" w:lineRule="auto"/>
              <w:rPr>
                <w:sz w:val="22"/>
                <w:szCs w:val="22"/>
                <w:lang w:val="en-GB" w:eastAsia="zh-CN"/>
              </w:rPr>
            </w:pPr>
          </w:p>
        </w:tc>
        <w:tc>
          <w:tcPr>
            <w:tcW w:w="1323" w:type="dxa"/>
          </w:tcPr>
          <w:p w14:paraId="7F60FE64" w14:textId="77777777" w:rsidR="008E3992" w:rsidRPr="00642710" w:rsidRDefault="008E3992" w:rsidP="00FE1B46">
            <w:pPr>
              <w:spacing w:line="240" w:lineRule="auto"/>
              <w:rPr>
                <w:sz w:val="22"/>
                <w:szCs w:val="22"/>
                <w:lang w:val="en-GB" w:eastAsia="zh-CN"/>
              </w:rPr>
            </w:pPr>
          </w:p>
        </w:tc>
        <w:tc>
          <w:tcPr>
            <w:tcW w:w="1323" w:type="dxa"/>
          </w:tcPr>
          <w:p w14:paraId="470C483A" w14:textId="77777777" w:rsidR="008E3992" w:rsidRPr="00642710" w:rsidRDefault="008E3992" w:rsidP="00FE1B46">
            <w:pPr>
              <w:spacing w:line="240" w:lineRule="auto"/>
              <w:rPr>
                <w:sz w:val="22"/>
                <w:szCs w:val="22"/>
                <w:lang w:val="en-GB" w:eastAsia="zh-CN"/>
              </w:rPr>
            </w:pPr>
          </w:p>
        </w:tc>
        <w:tc>
          <w:tcPr>
            <w:tcW w:w="1323" w:type="dxa"/>
          </w:tcPr>
          <w:p w14:paraId="3D3BA353" w14:textId="77777777" w:rsidR="008E3992" w:rsidRPr="00642710" w:rsidRDefault="008E3992" w:rsidP="00FE1B46">
            <w:pPr>
              <w:spacing w:line="240" w:lineRule="auto"/>
              <w:rPr>
                <w:sz w:val="22"/>
                <w:szCs w:val="22"/>
                <w:lang w:val="en-GB" w:eastAsia="zh-CN"/>
              </w:rPr>
            </w:pPr>
          </w:p>
        </w:tc>
        <w:tc>
          <w:tcPr>
            <w:tcW w:w="1324" w:type="dxa"/>
          </w:tcPr>
          <w:p w14:paraId="33F58138" w14:textId="77777777" w:rsidR="008E3992" w:rsidRPr="00642710" w:rsidRDefault="008E3992" w:rsidP="00FE1B46">
            <w:pPr>
              <w:spacing w:line="240" w:lineRule="auto"/>
              <w:rPr>
                <w:sz w:val="22"/>
                <w:szCs w:val="22"/>
                <w:lang w:val="en-GB" w:eastAsia="zh-CN"/>
              </w:rPr>
            </w:pPr>
          </w:p>
        </w:tc>
      </w:tr>
      <w:tr w:rsidR="008E3992" w:rsidRPr="00642710" w14:paraId="23ABE590" w14:textId="77777777" w:rsidTr="00FE1B46">
        <w:tc>
          <w:tcPr>
            <w:tcW w:w="3522" w:type="dxa"/>
          </w:tcPr>
          <w:p w14:paraId="602797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323" w:type="dxa"/>
          </w:tcPr>
          <w:p w14:paraId="69FE212B" w14:textId="77777777" w:rsidR="008E3992" w:rsidRPr="00642710" w:rsidRDefault="008E3992" w:rsidP="00FE1B46">
            <w:pPr>
              <w:spacing w:line="240" w:lineRule="auto"/>
              <w:rPr>
                <w:sz w:val="22"/>
                <w:szCs w:val="22"/>
                <w:lang w:val="en-GB" w:eastAsia="zh-CN"/>
              </w:rPr>
            </w:pPr>
          </w:p>
        </w:tc>
        <w:tc>
          <w:tcPr>
            <w:tcW w:w="1323" w:type="dxa"/>
          </w:tcPr>
          <w:p w14:paraId="554B562C" w14:textId="77777777" w:rsidR="008E3992" w:rsidRPr="00642710" w:rsidRDefault="008E3992" w:rsidP="00FE1B46">
            <w:pPr>
              <w:spacing w:line="240" w:lineRule="auto"/>
              <w:rPr>
                <w:sz w:val="22"/>
                <w:szCs w:val="22"/>
                <w:lang w:val="en-GB" w:eastAsia="zh-CN"/>
              </w:rPr>
            </w:pPr>
          </w:p>
        </w:tc>
        <w:tc>
          <w:tcPr>
            <w:tcW w:w="1323" w:type="dxa"/>
          </w:tcPr>
          <w:p w14:paraId="4635B0DF" w14:textId="77777777" w:rsidR="008E3992" w:rsidRPr="00642710" w:rsidRDefault="008E3992" w:rsidP="00FE1B46">
            <w:pPr>
              <w:spacing w:line="240" w:lineRule="auto"/>
              <w:rPr>
                <w:sz w:val="22"/>
                <w:szCs w:val="22"/>
                <w:lang w:val="en-GB" w:eastAsia="zh-CN"/>
              </w:rPr>
            </w:pPr>
          </w:p>
        </w:tc>
        <w:tc>
          <w:tcPr>
            <w:tcW w:w="1323" w:type="dxa"/>
          </w:tcPr>
          <w:p w14:paraId="14CF4184" w14:textId="77777777" w:rsidR="008E3992" w:rsidRPr="00642710" w:rsidRDefault="008E3992" w:rsidP="00FE1B46">
            <w:pPr>
              <w:spacing w:line="240" w:lineRule="auto"/>
              <w:rPr>
                <w:sz w:val="22"/>
                <w:szCs w:val="22"/>
                <w:lang w:val="en-GB" w:eastAsia="zh-CN"/>
              </w:rPr>
            </w:pPr>
          </w:p>
        </w:tc>
        <w:tc>
          <w:tcPr>
            <w:tcW w:w="1324" w:type="dxa"/>
          </w:tcPr>
          <w:p w14:paraId="6E112B02" w14:textId="77777777" w:rsidR="008E3992" w:rsidRPr="00642710" w:rsidRDefault="008E3992" w:rsidP="00FE1B46">
            <w:pPr>
              <w:spacing w:line="240" w:lineRule="auto"/>
              <w:rPr>
                <w:sz w:val="22"/>
                <w:szCs w:val="22"/>
                <w:lang w:val="en-GB" w:eastAsia="zh-CN"/>
              </w:rPr>
            </w:pPr>
          </w:p>
        </w:tc>
      </w:tr>
    </w:tbl>
    <w:p w14:paraId="14928621" w14:textId="77777777" w:rsidR="008E3992" w:rsidRPr="00642710" w:rsidRDefault="008E3992" w:rsidP="008E3992">
      <w:pPr>
        <w:rPr>
          <w:sz w:val="22"/>
          <w:szCs w:val="22"/>
          <w:lang w:val="en-GB" w:eastAsia="zh-CN"/>
        </w:rPr>
      </w:pPr>
    </w:p>
    <w:p w14:paraId="54305809" w14:textId="77777777" w:rsidR="008E3992" w:rsidRPr="00642710" w:rsidRDefault="008E3992" w:rsidP="008E3992">
      <w:pPr>
        <w:rPr>
          <w:sz w:val="22"/>
          <w:szCs w:val="22"/>
          <w:lang w:val="en-GB" w:eastAsia="zh-CN"/>
        </w:rPr>
      </w:pPr>
    </w:p>
    <w:p w14:paraId="5DAE2603" w14:textId="5261B27B" w:rsidR="008E3992" w:rsidRPr="00642710" w:rsidRDefault="008E3992" w:rsidP="008E3992">
      <w:pPr>
        <w:rPr>
          <w:sz w:val="22"/>
          <w:szCs w:val="22"/>
          <w:lang w:val="en-GB" w:eastAsia="zh-CN"/>
        </w:rPr>
      </w:pPr>
      <w:r w:rsidRPr="00642710">
        <w:rPr>
          <w:sz w:val="22"/>
          <w:szCs w:val="22"/>
          <w:lang w:val="en-GB" w:eastAsia="zh-CN"/>
        </w:rPr>
        <w:t xml:space="preserve">Q5.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 xml:space="preserve">rank </w:t>
      </w:r>
      <w:r w:rsidRPr="00642710">
        <w:rPr>
          <w:sz w:val="22"/>
          <w:szCs w:val="22"/>
          <w:lang w:val="en-GB" w:eastAsia="zh-CN"/>
        </w:rPr>
        <w:t xml:space="preserve">the following outcomes </w:t>
      </w:r>
      <w:r>
        <w:rPr>
          <w:sz w:val="22"/>
          <w:szCs w:val="22"/>
          <w:lang w:val="en-GB" w:eastAsia="zh-CN"/>
        </w:rPr>
        <w:t>from the most valuable (</w:t>
      </w:r>
      <w:r w:rsidRPr="00642710">
        <w:rPr>
          <w:sz w:val="22"/>
          <w:szCs w:val="22"/>
          <w:lang w:val="en-GB" w:eastAsia="zh-CN"/>
        </w:rPr>
        <w:t>1</w:t>
      </w:r>
      <w:r>
        <w:rPr>
          <w:sz w:val="22"/>
          <w:szCs w:val="22"/>
          <w:lang w:val="en-GB" w:eastAsia="zh-CN"/>
        </w:rPr>
        <w:t>) to the least valuable (5).</w:t>
      </w:r>
      <w:r w:rsidR="002B3862">
        <w:rPr>
          <w:sz w:val="22"/>
          <w:szCs w:val="22"/>
          <w:lang w:val="en-GB" w:eastAsia="zh-CN"/>
        </w:rPr>
        <w:t xml:space="preserve"> [Rank]</w:t>
      </w:r>
      <w:r w:rsidR="008E2515">
        <w:rPr>
          <w:sz w:val="22"/>
          <w:szCs w:val="22"/>
          <w:lang w:val="en-GB" w:eastAsia="zh-CN"/>
        </w:rPr>
        <w:t xml:space="preserve"> [</w:t>
      </w:r>
      <w:r w:rsidR="008E2515" w:rsidRPr="00574E09">
        <w:rPr>
          <w:color w:val="EE0000"/>
          <w:sz w:val="22"/>
          <w:szCs w:val="22"/>
          <w:highlight w:val="magenta"/>
          <w:lang w:val="en-GB"/>
        </w:rPr>
        <w:t>Randomise the order of options</w:t>
      </w:r>
      <w:r w:rsidR="008E2515">
        <w:rPr>
          <w:sz w:val="22"/>
          <w:szCs w:val="22"/>
          <w:lang w:val="en-GB" w:eastAsia="zh-CN"/>
        </w:rPr>
        <w:t>]</w:t>
      </w:r>
    </w:p>
    <w:p w14:paraId="7CF52BA2" w14:textId="77777777" w:rsidR="008E3992" w:rsidRPr="00642710" w:rsidRDefault="008E3992" w:rsidP="008E3992">
      <w:pPr>
        <w:rPr>
          <w:sz w:val="22"/>
          <w:szCs w:val="22"/>
          <w:lang w:val="en-GB" w:eastAsia="zh-CN"/>
        </w:rPr>
      </w:pPr>
    </w:p>
    <w:p w14:paraId="6497F14B"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Increased medication safety</w:t>
      </w:r>
    </w:p>
    <w:p w14:paraId="3410A56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lastRenderedPageBreak/>
        <w:t>Improved workflow efficiency</w:t>
      </w:r>
    </w:p>
    <w:p w14:paraId="7DA76F55"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 time for clinical care</w:t>
      </w:r>
    </w:p>
    <w:p w14:paraId="1B67122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Reduced risk of potential medication errors</w:t>
      </w:r>
    </w:p>
    <w:p w14:paraId="5C3143C1"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Quicker completion of therapy</w:t>
      </w:r>
    </w:p>
    <w:p w14:paraId="6901232B" w14:textId="77777777" w:rsidR="008E3992" w:rsidRPr="00642710" w:rsidRDefault="008E3992" w:rsidP="008E3992">
      <w:pPr>
        <w:rPr>
          <w:sz w:val="22"/>
          <w:szCs w:val="22"/>
          <w:lang w:val="en-GB" w:eastAsia="zh-CN"/>
        </w:rPr>
      </w:pPr>
    </w:p>
    <w:p w14:paraId="6BAF2393" w14:textId="1D15D93E" w:rsidR="008E3992" w:rsidRPr="00642710" w:rsidRDefault="008E3992" w:rsidP="008E3992">
      <w:pPr>
        <w:rPr>
          <w:sz w:val="22"/>
          <w:szCs w:val="22"/>
          <w:lang w:val="en-GB" w:eastAsia="zh-CN"/>
        </w:rPr>
      </w:pPr>
      <w:r w:rsidRPr="00642710">
        <w:rPr>
          <w:sz w:val="22"/>
          <w:szCs w:val="22"/>
          <w:lang w:val="en-GB" w:eastAsia="zh-CN"/>
        </w:rPr>
        <w:t xml:space="preserve">Q6. </w:t>
      </w:r>
      <w:r>
        <w:rPr>
          <w:b/>
          <w:bCs/>
          <w:sz w:val="22"/>
          <w:szCs w:val="22"/>
          <w:u w:val="single"/>
          <w:lang w:val="en-GB" w:eastAsia="zh-CN"/>
        </w:rPr>
        <w:t>How much</w:t>
      </w:r>
      <w:r w:rsidRPr="00642710">
        <w:rPr>
          <w:sz w:val="22"/>
          <w:szCs w:val="22"/>
          <w:lang w:val="en-GB" w:eastAsia="zh-CN"/>
        </w:rPr>
        <w:t xml:space="preserve"> do the following “Multistep” or “25 Steps” capabilities </w:t>
      </w:r>
      <w:r>
        <w:rPr>
          <w:b/>
          <w:bCs/>
          <w:sz w:val="22"/>
          <w:szCs w:val="22"/>
          <w:u w:val="single"/>
          <w:lang w:val="en-GB" w:eastAsia="zh-CN"/>
        </w:rPr>
        <w:t>help r</w:t>
      </w:r>
      <w:r w:rsidRPr="00C945A6">
        <w:rPr>
          <w:b/>
          <w:bCs/>
          <w:sz w:val="22"/>
          <w:szCs w:val="22"/>
          <w:u w:val="single"/>
          <w:lang w:val="en-GB" w:eastAsia="zh-CN"/>
        </w:rPr>
        <w:t>educe medication errors</w:t>
      </w:r>
      <w:r w:rsidRPr="00C945A6">
        <w:rPr>
          <w:sz w:val="22"/>
          <w:szCs w:val="22"/>
          <w:lang w:val="en-GB" w:eastAsia="zh-CN"/>
        </w:rPr>
        <w:t xml:space="preserve"> </w:t>
      </w:r>
      <w:r w:rsidRPr="00642710">
        <w:rPr>
          <w:sz w:val="22"/>
          <w:szCs w:val="22"/>
          <w:lang w:val="en-GB" w:eastAsia="zh-CN"/>
        </w:rPr>
        <w:t>in your clinical setting?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8F4C161"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3774"/>
        <w:gridCol w:w="1272"/>
        <w:gridCol w:w="1273"/>
        <w:gridCol w:w="1273"/>
        <w:gridCol w:w="1273"/>
        <w:gridCol w:w="1273"/>
      </w:tblGrid>
      <w:tr w:rsidR="008E3992" w:rsidRPr="00642710" w14:paraId="39FE1916" w14:textId="77777777" w:rsidTr="00FE1B46">
        <w:tc>
          <w:tcPr>
            <w:tcW w:w="3774" w:type="dxa"/>
          </w:tcPr>
          <w:p w14:paraId="20AB6D33" w14:textId="4299B52D"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272" w:type="dxa"/>
          </w:tcPr>
          <w:p w14:paraId="6B88F186"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7FA6A42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273" w:type="dxa"/>
          </w:tcPr>
          <w:p w14:paraId="36F368F8"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330EC9FC"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273" w:type="dxa"/>
          </w:tcPr>
          <w:p w14:paraId="5967A4DB"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82C5D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273" w:type="dxa"/>
          </w:tcPr>
          <w:p w14:paraId="5906C9F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74801639"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273" w:type="dxa"/>
          </w:tcPr>
          <w:p w14:paraId="70E179B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5069E93"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03100EDD" w14:textId="77777777" w:rsidTr="00FE1B46">
        <w:tc>
          <w:tcPr>
            <w:tcW w:w="3774" w:type="dxa"/>
          </w:tcPr>
          <w:p w14:paraId="641536DC"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272" w:type="dxa"/>
          </w:tcPr>
          <w:p w14:paraId="1CE675E8" w14:textId="77777777" w:rsidR="008E3992" w:rsidRPr="00642710" w:rsidRDefault="008E3992" w:rsidP="00FE1B46">
            <w:pPr>
              <w:spacing w:line="240" w:lineRule="auto"/>
              <w:rPr>
                <w:sz w:val="22"/>
                <w:szCs w:val="22"/>
                <w:lang w:val="en-GB" w:eastAsia="zh-CN"/>
              </w:rPr>
            </w:pPr>
          </w:p>
        </w:tc>
        <w:tc>
          <w:tcPr>
            <w:tcW w:w="1273" w:type="dxa"/>
          </w:tcPr>
          <w:p w14:paraId="504612E8" w14:textId="77777777" w:rsidR="008E3992" w:rsidRPr="00642710" w:rsidRDefault="008E3992" w:rsidP="00FE1B46">
            <w:pPr>
              <w:spacing w:line="240" w:lineRule="auto"/>
              <w:rPr>
                <w:sz w:val="22"/>
                <w:szCs w:val="22"/>
                <w:lang w:val="en-GB" w:eastAsia="zh-CN"/>
              </w:rPr>
            </w:pPr>
          </w:p>
        </w:tc>
        <w:tc>
          <w:tcPr>
            <w:tcW w:w="1273" w:type="dxa"/>
          </w:tcPr>
          <w:p w14:paraId="2B502F04" w14:textId="77777777" w:rsidR="008E3992" w:rsidRPr="00642710" w:rsidRDefault="008E3992" w:rsidP="00FE1B46">
            <w:pPr>
              <w:spacing w:line="240" w:lineRule="auto"/>
              <w:rPr>
                <w:sz w:val="22"/>
                <w:szCs w:val="22"/>
                <w:lang w:val="en-GB" w:eastAsia="zh-CN"/>
              </w:rPr>
            </w:pPr>
          </w:p>
        </w:tc>
        <w:tc>
          <w:tcPr>
            <w:tcW w:w="1273" w:type="dxa"/>
          </w:tcPr>
          <w:p w14:paraId="3E287309" w14:textId="77777777" w:rsidR="008E3992" w:rsidRPr="00642710" w:rsidRDefault="008E3992" w:rsidP="00FE1B46">
            <w:pPr>
              <w:spacing w:line="240" w:lineRule="auto"/>
              <w:rPr>
                <w:sz w:val="22"/>
                <w:szCs w:val="22"/>
                <w:lang w:val="en-GB" w:eastAsia="zh-CN"/>
              </w:rPr>
            </w:pPr>
          </w:p>
        </w:tc>
        <w:tc>
          <w:tcPr>
            <w:tcW w:w="1273" w:type="dxa"/>
          </w:tcPr>
          <w:p w14:paraId="30D1FE28" w14:textId="77777777" w:rsidR="008E3992" w:rsidRPr="00642710" w:rsidRDefault="008E3992" w:rsidP="00FE1B46">
            <w:pPr>
              <w:spacing w:line="240" w:lineRule="auto"/>
              <w:rPr>
                <w:sz w:val="22"/>
                <w:szCs w:val="22"/>
                <w:lang w:val="en-GB" w:eastAsia="zh-CN"/>
              </w:rPr>
            </w:pPr>
          </w:p>
        </w:tc>
      </w:tr>
      <w:tr w:rsidR="008E3992" w:rsidRPr="00642710" w14:paraId="3B576F66" w14:textId="77777777" w:rsidTr="00FE1B46">
        <w:tc>
          <w:tcPr>
            <w:tcW w:w="3774" w:type="dxa"/>
          </w:tcPr>
          <w:p w14:paraId="1A16EEF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272" w:type="dxa"/>
          </w:tcPr>
          <w:p w14:paraId="7CD9E918" w14:textId="77777777" w:rsidR="008E3992" w:rsidRPr="00642710" w:rsidRDefault="008E3992" w:rsidP="00FE1B46">
            <w:pPr>
              <w:spacing w:line="240" w:lineRule="auto"/>
              <w:rPr>
                <w:sz w:val="22"/>
                <w:szCs w:val="22"/>
                <w:lang w:val="en-GB" w:eastAsia="zh-CN"/>
              </w:rPr>
            </w:pPr>
          </w:p>
        </w:tc>
        <w:tc>
          <w:tcPr>
            <w:tcW w:w="1273" w:type="dxa"/>
          </w:tcPr>
          <w:p w14:paraId="4ED0487C" w14:textId="77777777" w:rsidR="008E3992" w:rsidRPr="00642710" w:rsidRDefault="008E3992" w:rsidP="00FE1B46">
            <w:pPr>
              <w:spacing w:line="240" w:lineRule="auto"/>
              <w:rPr>
                <w:sz w:val="22"/>
                <w:szCs w:val="22"/>
                <w:lang w:val="en-GB" w:eastAsia="zh-CN"/>
              </w:rPr>
            </w:pPr>
          </w:p>
        </w:tc>
        <w:tc>
          <w:tcPr>
            <w:tcW w:w="1273" w:type="dxa"/>
          </w:tcPr>
          <w:p w14:paraId="2779A62C" w14:textId="77777777" w:rsidR="008E3992" w:rsidRPr="00642710" w:rsidRDefault="008E3992" w:rsidP="00FE1B46">
            <w:pPr>
              <w:spacing w:line="240" w:lineRule="auto"/>
              <w:rPr>
                <w:sz w:val="22"/>
                <w:szCs w:val="22"/>
                <w:lang w:val="en-GB" w:eastAsia="zh-CN"/>
              </w:rPr>
            </w:pPr>
          </w:p>
        </w:tc>
        <w:tc>
          <w:tcPr>
            <w:tcW w:w="1273" w:type="dxa"/>
          </w:tcPr>
          <w:p w14:paraId="00E8B9C2" w14:textId="77777777" w:rsidR="008E3992" w:rsidRPr="00642710" w:rsidRDefault="008E3992" w:rsidP="00FE1B46">
            <w:pPr>
              <w:spacing w:line="240" w:lineRule="auto"/>
              <w:rPr>
                <w:sz w:val="22"/>
                <w:szCs w:val="22"/>
                <w:lang w:val="en-GB" w:eastAsia="zh-CN"/>
              </w:rPr>
            </w:pPr>
          </w:p>
        </w:tc>
        <w:tc>
          <w:tcPr>
            <w:tcW w:w="1273" w:type="dxa"/>
          </w:tcPr>
          <w:p w14:paraId="7B2AFDCC" w14:textId="77777777" w:rsidR="008E3992" w:rsidRPr="00642710" w:rsidRDefault="008E3992" w:rsidP="00FE1B46">
            <w:pPr>
              <w:spacing w:line="240" w:lineRule="auto"/>
              <w:rPr>
                <w:sz w:val="22"/>
                <w:szCs w:val="22"/>
                <w:lang w:val="en-GB" w:eastAsia="zh-CN"/>
              </w:rPr>
            </w:pPr>
          </w:p>
        </w:tc>
      </w:tr>
      <w:tr w:rsidR="008E3992" w:rsidRPr="00642710" w14:paraId="1AEA2BFC" w14:textId="77777777" w:rsidTr="00FE1B46">
        <w:tc>
          <w:tcPr>
            <w:tcW w:w="3774" w:type="dxa"/>
          </w:tcPr>
          <w:p w14:paraId="24597D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272" w:type="dxa"/>
          </w:tcPr>
          <w:p w14:paraId="183D5628" w14:textId="77777777" w:rsidR="008E3992" w:rsidRPr="00642710" w:rsidRDefault="008E3992" w:rsidP="00FE1B46">
            <w:pPr>
              <w:spacing w:line="240" w:lineRule="auto"/>
              <w:rPr>
                <w:sz w:val="22"/>
                <w:szCs w:val="22"/>
                <w:lang w:val="en-GB" w:eastAsia="zh-CN"/>
              </w:rPr>
            </w:pPr>
          </w:p>
        </w:tc>
        <w:tc>
          <w:tcPr>
            <w:tcW w:w="1273" w:type="dxa"/>
          </w:tcPr>
          <w:p w14:paraId="041F0717" w14:textId="77777777" w:rsidR="008E3992" w:rsidRPr="00642710" w:rsidRDefault="008E3992" w:rsidP="00FE1B46">
            <w:pPr>
              <w:spacing w:line="240" w:lineRule="auto"/>
              <w:rPr>
                <w:sz w:val="22"/>
                <w:szCs w:val="22"/>
                <w:lang w:val="en-GB" w:eastAsia="zh-CN"/>
              </w:rPr>
            </w:pPr>
          </w:p>
        </w:tc>
        <w:tc>
          <w:tcPr>
            <w:tcW w:w="1273" w:type="dxa"/>
          </w:tcPr>
          <w:p w14:paraId="355FA691" w14:textId="77777777" w:rsidR="008E3992" w:rsidRPr="00642710" w:rsidRDefault="008E3992" w:rsidP="00FE1B46">
            <w:pPr>
              <w:spacing w:line="240" w:lineRule="auto"/>
              <w:rPr>
                <w:sz w:val="22"/>
                <w:szCs w:val="22"/>
                <w:lang w:val="en-GB" w:eastAsia="zh-CN"/>
              </w:rPr>
            </w:pPr>
          </w:p>
        </w:tc>
        <w:tc>
          <w:tcPr>
            <w:tcW w:w="1273" w:type="dxa"/>
          </w:tcPr>
          <w:p w14:paraId="3185DEC5" w14:textId="77777777" w:rsidR="008E3992" w:rsidRPr="00642710" w:rsidRDefault="008E3992" w:rsidP="00FE1B46">
            <w:pPr>
              <w:spacing w:line="240" w:lineRule="auto"/>
              <w:rPr>
                <w:sz w:val="22"/>
                <w:szCs w:val="22"/>
                <w:lang w:val="en-GB" w:eastAsia="zh-CN"/>
              </w:rPr>
            </w:pPr>
          </w:p>
        </w:tc>
        <w:tc>
          <w:tcPr>
            <w:tcW w:w="1273" w:type="dxa"/>
          </w:tcPr>
          <w:p w14:paraId="77BFFA17" w14:textId="77777777" w:rsidR="008E3992" w:rsidRPr="00642710" w:rsidRDefault="008E3992" w:rsidP="00FE1B46">
            <w:pPr>
              <w:spacing w:line="240" w:lineRule="auto"/>
              <w:rPr>
                <w:sz w:val="22"/>
                <w:szCs w:val="22"/>
                <w:lang w:val="en-GB" w:eastAsia="zh-CN"/>
              </w:rPr>
            </w:pPr>
          </w:p>
        </w:tc>
      </w:tr>
      <w:tr w:rsidR="008E3992" w:rsidRPr="00642710" w14:paraId="57CF1F83" w14:textId="77777777" w:rsidTr="00FE1B46">
        <w:tc>
          <w:tcPr>
            <w:tcW w:w="3774" w:type="dxa"/>
          </w:tcPr>
          <w:p w14:paraId="24A61E1E" w14:textId="77777777" w:rsidR="008E3992" w:rsidRPr="00642710" w:rsidRDefault="008E3992" w:rsidP="00FE1B46">
            <w:pPr>
              <w:spacing w:line="240" w:lineRule="auto"/>
              <w:rPr>
                <w:sz w:val="22"/>
                <w:szCs w:val="22"/>
                <w:lang w:val="en-GB" w:eastAsia="zh-CN"/>
              </w:rPr>
            </w:pPr>
            <w:r w:rsidRPr="00E20582">
              <w:rPr>
                <w:sz w:val="22"/>
                <w:szCs w:val="22"/>
                <w:lang w:val="en-GB" w:eastAsia="zh-CN"/>
              </w:rPr>
              <w:t>Be able to</w:t>
            </w:r>
            <w:r w:rsidRPr="00642710">
              <w:rPr>
                <w:sz w:val="22"/>
                <w:szCs w:val="22"/>
                <w:lang w:val="en-GB" w:eastAsia="zh-CN"/>
              </w:rPr>
              <w:t xml:space="preserve"> map the entire prescription requirements against one screen following set-up on the pump.</w:t>
            </w:r>
          </w:p>
        </w:tc>
        <w:tc>
          <w:tcPr>
            <w:tcW w:w="1272" w:type="dxa"/>
          </w:tcPr>
          <w:p w14:paraId="13DE27E3" w14:textId="77777777" w:rsidR="008E3992" w:rsidRPr="00642710" w:rsidRDefault="008E3992" w:rsidP="00FE1B46">
            <w:pPr>
              <w:spacing w:line="240" w:lineRule="auto"/>
              <w:rPr>
                <w:sz w:val="22"/>
                <w:szCs w:val="22"/>
                <w:lang w:val="en-GB" w:eastAsia="zh-CN"/>
              </w:rPr>
            </w:pPr>
          </w:p>
        </w:tc>
        <w:tc>
          <w:tcPr>
            <w:tcW w:w="1273" w:type="dxa"/>
          </w:tcPr>
          <w:p w14:paraId="4CACF1C7" w14:textId="77777777" w:rsidR="008E3992" w:rsidRPr="00642710" w:rsidRDefault="008E3992" w:rsidP="00FE1B46">
            <w:pPr>
              <w:spacing w:line="240" w:lineRule="auto"/>
              <w:rPr>
                <w:sz w:val="22"/>
                <w:szCs w:val="22"/>
                <w:lang w:val="en-GB" w:eastAsia="zh-CN"/>
              </w:rPr>
            </w:pPr>
          </w:p>
        </w:tc>
        <w:tc>
          <w:tcPr>
            <w:tcW w:w="1273" w:type="dxa"/>
          </w:tcPr>
          <w:p w14:paraId="21C42F9E" w14:textId="77777777" w:rsidR="008E3992" w:rsidRPr="00642710" w:rsidRDefault="008E3992" w:rsidP="00FE1B46">
            <w:pPr>
              <w:spacing w:line="240" w:lineRule="auto"/>
              <w:rPr>
                <w:sz w:val="22"/>
                <w:szCs w:val="22"/>
                <w:lang w:val="en-GB" w:eastAsia="zh-CN"/>
              </w:rPr>
            </w:pPr>
          </w:p>
        </w:tc>
        <w:tc>
          <w:tcPr>
            <w:tcW w:w="1273" w:type="dxa"/>
          </w:tcPr>
          <w:p w14:paraId="7E638F72" w14:textId="77777777" w:rsidR="008E3992" w:rsidRPr="00642710" w:rsidRDefault="008E3992" w:rsidP="00FE1B46">
            <w:pPr>
              <w:spacing w:line="240" w:lineRule="auto"/>
              <w:rPr>
                <w:sz w:val="22"/>
                <w:szCs w:val="22"/>
                <w:lang w:val="en-GB" w:eastAsia="zh-CN"/>
              </w:rPr>
            </w:pPr>
          </w:p>
        </w:tc>
        <w:tc>
          <w:tcPr>
            <w:tcW w:w="1273" w:type="dxa"/>
          </w:tcPr>
          <w:p w14:paraId="4C82FA74" w14:textId="77777777" w:rsidR="008E3992" w:rsidRPr="00642710" w:rsidRDefault="008E3992" w:rsidP="00FE1B46">
            <w:pPr>
              <w:spacing w:line="240" w:lineRule="auto"/>
              <w:rPr>
                <w:sz w:val="22"/>
                <w:szCs w:val="22"/>
                <w:lang w:val="en-GB" w:eastAsia="zh-CN"/>
              </w:rPr>
            </w:pPr>
          </w:p>
        </w:tc>
      </w:tr>
      <w:tr w:rsidR="008E3992" w:rsidRPr="00642710" w14:paraId="4010D801" w14:textId="77777777" w:rsidTr="00FE1B46">
        <w:tc>
          <w:tcPr>
            <w:tcW w:w="3774" w:type="dxa"/>
          </w:tcPr>
          <w:p w14:paraId="3FF8C998" w14:textId="77777777" w:rsidR="008E3992" w:rsidRPr="00642710" w:rsidRDefault="008E3992" w:rsidP="00FE1B46">
            <w:pPr>
              <w:spacing w:line="240" w:lineRule="auto"/>
              <w:rPr>
                <w:sz w:val="22"/>
                <w:szCs w:val="22"/>
                <w:lang w:val="en-GB" w:eastAsia="zh-CN"/>
              </w:rPr>
            </w:pPr>
            <w:r w:rsidRPr="00642710">
              <w:rPr>
                <w:sz w:val="22"/>
                <w:szCs w:val="22"/>
                <w:lang w:val="en-GB" w:eastAsia="zh-CN"/>
              </w:rPr>
              <w:t>Use a set-up that can be matched to the IVIG or other medication’s specific manufacturer’s instructions for administration.</w:t>
            </w:r>
          </w:p>
        </w:tc>
        <w:tc>
          <w:tcPr>
            <w:tcW w:w="1272" w:type="dxa"/>
          </w:tcPr>
          <w:p w14:paraId="465AA05D" w14:textId="77777777" w:rsidR="008E3992" w:rsidRPr="00642710" w:rsidRDefault="008E3992" w:rsidP="00FE1B46">
            <w:pPr>
              <w:spacing w:line="240" w:lineRule="auto"/>
              <w:rPr>
                <w:sz w:val="22"/>
                <w:szCs w:val="22"/>
                <w:lang w:val="en-GB" w:eastAsia="zh-CN"/>
              </w:rPr>
            </w:pPr>
          </w:p>
        </w:tc>
        <w:tc>
          <w:tcPr>
            <w:tcW w:w="1273" w:type="dxa"/>
          </w:tcPr>
          <w:p w14:paraId="1DC6E8F4" w14:textId="77777777" w:rsidR="008E3992" w:rsidRPr="00642710" w:rsidRDefault="008E3992" w:rsidP="00FE1B46">
            <w:pPr>
              <w:spacing w:line="240" w:lineRule="auto"/>
              <w:rPr>
                <w:sz w:val="22"/>
                <w:szCs w:val="22"/>
                <w:lang w:val="en-GB" w:eastAsia="zh-CN"/>
              </w:rPr>
            </w:pPr>
          </w:p>
        </w:tc>
        <w:tc>
          <w:tcPr>
            <w:tcW w:w="1273" w:type="dxa"/>
          </w:tcPr>
          <w:p w14:paraId="72E391F5" w14:textId="77777777" w:rsidR="008E3992" w:rsidRPr="00642710" w:rsidRDefault="008E3992" w:rsidP="00FE1B46">
            <w:pPr>
              <w:spacing w:line="240" w:lineRule="auto"/>
              <w:rPr>
                <w:sz w:val="22"/>
                <w:szCs w:val="22"/>
                <w:lang w:val="en-GB" w:eastAsia="zh-CN"/>
              </w:rPr>
            </w:pPr>
          </w:p>
        </w:tc>
        <w:tc>
          <w:tcPr>
            <w:tcW w:w="1273" w:type="dxa"/>
          </w:tcPr>
          <w:p w14:paraId="1F63627C" w14:textId="77777777" w:rsidR="008E3992" w:rsidRPr="00642710" w:rsidRDefault="008E3992" w:rsidP="00FE1B46">
            <w:pPr>
              <w:spacing w:line="240" w:lineRule="auto"/>
              <w:rPr>
                <w:sz w:val="22"/>
                <w:szCs w:val="22"/>
                <w:lang w:val="en-GB" w:eastAsia="zh-CN"/>
              </w:rPr>
            </w:pPr>
          </w:p>
        </w:tc>
        <w:tc>
          <w:tcPr>
            <w:tcW w:w="1273" w:type="dxa"/>
          </w:tcPr>
          <w:p w14:paraId="42C5F9E7" w14:textId="77777777" w:rsidR="008E3992" w:rsidRPr="00642710" w:rsidRDefault="008E3992" w:rsidP="00FE1B46">
            <w:pPr>
              <w:spacing w:line="240" w:lineRule="auto"/>
              <w:rPr>
                <w:sz w:val="22"/>
                <w:szCs w:val="22"/>
                <w:lang w:val="en-GB" w:eastAsia="zh-CN"/>
              </w:rPr>
            </w:pPr>
          </w:p>
        </w:tc>
      </w:tr>
    </w:tbl>
    <w:p w14:paraId="613B63F8" w14:textId="77777777" w:rsidR="008E3992" w:rsidRPr="00642710" w:rsidRDefault="008E3992" w:rsidP="008E3992">
      <w:pPr>
        <w:rPr>
          <w:sz w:val="22"/>
          <w:szCs w:val="22"/>
          <w:lang w:val="en-GB" w:eastAsia="zh-CN"/>
        </w:rPr>
      </w:pPr>
    </w:p>
    <w:p w14:paraId="3E77177B" w14:textId="77777777" w:rsidR="008E3992" w:rsidRPr="00642710" w:rsidRDefault="008E3992" w:rsidP="008E3992">
      <w:pPr>
        <w:rPr>
          <w:sz w:val="22"/>
          <w:szCs w:val="22"/>
          <w:lang w:val="en-GB" w:eastAsia="zh-CN"/>
        </w:rPr>
      </w:pPr>
    </w:p>
    <w:p w14:paraId="79CCA338" w14:textId="188CC576" w:rsidR="008E3992" w:rsidRPr="00642710" w:rsidRDefault="008E3992" w:rsidP="008E3992">
      <w:pPr>
        <w:rPr>
          <w:sz w:val="22"/>
          <w:szCs w:val="22"/>
          <w:lang w:val="en-GB" w:eastAsia="zh-CN"/>
        </w:rPr>
      </w:pPr>
      <w:r w:rsidRPr="00642710">
        <w:rPr>
          <w:sz w:val="22"/>
          <w:szCs w:val="22"/>
          <w:lang w:val="en-GB" w:eastAsia="zh-CN"/>
        </w:rPr>
        <w:t>Q7.</w:t>
      </w:r>
      <w:r w:rsidRPr="00642710">
        <w:rPr>
          <w:b/>
          <w:bCs/>
          <w:sz w:val="22"/>
          <w:szCs w:val="22"/>
          <w:u w:val="single"/>
          <w:lang w:val="en-GB" w:eastAsia="zh-CN"/>
        </w:rPr>
        <w:t xml:space="preserve"> How valuable </w:t>
      </w:r>
      <w:r w:rsidRPr="00642710">
        <w:rPr>
          <w:sz w:val="22"/>
          <w:szCs w:val="22"/>
          <w:lang w:val="en-GB" w:eastAsia="zh-CN"/>
        </w:rPr>
        <w:t>are the following “Multistep” or “25 Steps” capabilities in reducing medication errors in your clinical setting?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A9E9DDF"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5"/>
        <w:gridCol w:w="1312"/>
        <w:gridCol w:w="1313"/>
        <w:gridCol w:w="1324"/>
        <w:gridCol w:w="1313"/>
        <w:gridCol w:w="1315"/>
      </w:tblGrid>
      <w:tr w:rsidR="008E3992" w:rsidRPr="00642710" w14:paraId="2E143978" w14:textId="77777777" w:rsidTr="00FE1B46">
        <w:tc>
          <w:tcPr>
            <w:tcW w:w="3510" w:type="dxa"/>
          </w:tcPr>
          <w:p w14:paraId="721B3785" w14:textId="1DC84E1A"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5" w:type="dxa"/>
          </w:tcPr>
          <w:p w14:paraId="192DDC6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F6D5BA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6" w:type="dxa"/>
          </w:tcPr>
          <w:p w14:paraId="7160B4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25F6DFB7"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5" w:type="dxa"/>
          </w:tcPr>
          <w:p w14:paraId="0AF13D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63DBF460"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6" w:type="dxa"/>
          </w:tcPr>
          <w:p w14:paraId="083AF519"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58D97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6" w:type="dxa"/>
          </w:tcPr>
          <w:p w14:paraId="2A4F99D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4ACCCE54"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3547D919" w14:textId="77777777" w:rsidTr="00FE1B46">
        <w:tc>
          <w:tcPr>
            <w:tcW w:w="3510" w:type="dxa"/>
          </w:tcPr>
          <w:p w14:paraId="58ED78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325" w:type="dxa"/>
          </w:tcPr>
          <w:p w14:paraId="2946D421" w14:textId="77777777" w:rsidR="008E3992" w:rsidRPr="00642710" w:rsidRDefault="008E3992" w:rsidP="00FE1B46">
            <w:pPr>
              <w:spacing w:line="240" w:lineRule="auto"/>
              <w:rPr>
                <w:sz w:val="22"/>
                <w:szCs w:val="22"/>
                <w:lang w:val="en-GB" w:eastAsia="zh-CN"/>
              </w:rPr>
            </w:pPr>
          </w:p>
        </w:tc>
        <w:tc>
          <w:tcPr>
            <w:tcW w:w="1326" w:type="dxa"/>
          </w:tcPr>
          <w:p w14:paraId="1D44D081" w14:textId="77777777" w:rsidR="008E3992" w:rsidRPr="00642710" w:rsidRDefault="008E3992" w:rsidP="00FE1B46">
            <w:pPr>
              <w:spacing w:line="240" w:lineRule="auto"/>
              <w:rPr>
                <w:sz w:val="22"/>
                <w:szCs w:val="22"/>
                <w:lang w:val="en-GB" w:eastAsia="zh-CN"/>
              </w:rPr>
            </w:pPr>
          </w:p>
        </w:tc>
        <w:tc>
          <w:tcPr>
            <w:tcW w:w="1325" w:type="dxa"/>
          </w:tcPr>
          <w:p w14:paraId="73FFA885" w14:textId="77777777" w:rsidR="008E3992" w:rsidRPr="00642710" w:rsidRDefault="008E3992" w:rsidP="00FE1B46">
            <w:pPr>
              <w:spacing w:line="240" w:lineRule="auto"/>
              <w:rPr>
                <w:sz w:val="22"/>
                <w:szCs w:val="22"/>
                <w:lang w:val="en-GB" w:eastAsia="zh-CN"/>
              </w:rPr>
            </w:pPr>
          </w:p>
        </w:tc>
        <w:tc>
          <w:tcPr>
            <w:tcW w:w="1326" w:type="dxa"/>
          </w:tcPr>
          <w:p w14:paraId="31F0F758" w14:textId="77777777" w:rsidR="008E3992" w:rsidRPr="00642710" w:rsidRDefault="008E3992" w:rsidP="00FE1B46">
            <w:pPr>
              <w:spacing w:line="240" w:lineRule="auto"/>
              <w:rPr>
                <w:sz w:val="22"/>
                <w:szCs w:val="22"/>
                <w:lang w:val="en-GB" w:eastAsia="zh-CN"/>
              </w:rPr>
            </w:pPr>
          </w:p>
        </w:tc>
        <w:tc>
          <w:tcPr>
            <w:tcW w:w="1326" w:type="dxa"/>
          </w:tcPr>
          <w:p w14:paraId="044DBC92" w14:textId="77777777" w:rsidR="008E3992" w:rsidRPr="00642710" w:rsidRDefault="008E3992" w:rsidP="00FE1B46">
            <w:pPr>
              <w:spacing w:line="240" w:lineRule="auto"/>
              <w:rPr>
                <w:sz w:val="22"/>
                <w:szCs w:val="22"/>
                <w:lang w:val="en-GB" w:eastAsia="zh-CN"/>
              </w:rPr>
            </w:pPr>
          </w:p>
        </w:tc>
      </w:tr>
      <w:tr w:rsidR="008E3992" w:rsidRPr="00642710" w14:paraId="460E74D9" w14:textId="77777777" w:rsidTr="00FE1B46">
        <w:tc>
          <w:tcPr>
            <w:tcW w:w="3510" w:type="dxa"/>
          </w:tcPr>
          <w:p w14:paraId="206066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325" w:type="dxa"/>
          </w:tcPr>
          <w:p w14:paraId="2D465557" w14:textId="77777777" w:rsidR="008E3992" w:rsidRPr="00642710" w:rsidRDefault="008E3992" w:rsidP="00FE1B46">
            <w:pPr>
              <w:spacing w:line="240" w:lineRule="auto"/>
              <w:rPr>
                <w:sz w:val="22"/>
                <w:szCs w:val="22"/>
                <w:lang w:val="en-GB" w:eastAsia="zh-CN"/>
              </w:rPr>
            </w:pPr>
          </w:p>
        </w:tc>
        <w:tc>
          <w:tcPr>
            <w:tcW w:w="1326" w:type="dxa"/>
          </w:tcPr>
          <w:p w14:paraId="7E44BA1A" w14:textId="77777777" w:rsidR="008E3992" w:rsidRPr="00642710" w:rsidRDefault="008E3992" w:rsidP="00FE1B46">
            <w:pPr>
              <w:spacing w:line="240" w:lineRule="auto"/>
              <w:rPr>
                <w:sz w:val="22"/>
                <w:szCs w:val="22"/>
                <w:lang w:val="en-GB" w:eastAsia="zh-CN"/>
              </w:rPr>
            </w:pPr>
          </w:p>
        </w:tc>
        <w:tc>
          <w:tcPr>
            <w:tcW w:w="1325" w:type="dxa"/>
          </w:tcPr>
          <w:p w14:paraId="2DA46CEF" w14:textId="77777777" w:rsidR="008E3992" w:rsidRPr="00642710" w:rsidRDefault="008E3992" w:rsidP="00FE1B46">
            <w:pPr>
              <w:spacing w:line="240" w:lineRule="auto"/>
              <w:rPr>
                <w:sz w:val="22"/>
                <w:szCs w:val="22"/>
                <w:lang w:val="en-GB" w:eastAsia="zh-CN"/>
              </w:rPr>
            </w:pPr>
          </w:p>
        </w:tc>
        <w:tc>
          <w:tcPr>
            <w:tcW w:w="1326" w:type="dxa"/>
          </w:tcPr>
          <w:p w14:paraId="17F3DF79" w14:textId="77777777" w:rsidR="008E3992" w:rsidRPr="00642710" w:rsidRDefault="008E3992" w:rsidP="00FE1B46">
            <w:pPr>
              <w:spacing w:line="240" w:lineRule="auto"/>
              <w:rPr>
                <w:sz w:val="22"/>
                <w:szCs w:val="22"/>
                <w:lang w:val="en-GB" w:eastAsia="zh-CN"/>
              </w:rPr>
            </w:pPr>
          </w:p>
        </w:tc>
        <w:tc>
          <w:tcPr>
            <w:tcW w:w="1326" w:type="dxa"/>
          </w:tcPr>
          <w:p w14:paraId="01D0E5D9" w14:textId="77777777" w:rsidR="008E3992" w:rsidRPr="00642710" w:rsidRDefault="008E3992" w:rsidP="00FE1B46">
            <w:pPr>
              <w:spacing w:line="240" w:lineRule="auto"/>
              <w:rPr>
                <w:sz w:val="22"/>
                <w:szCs w:val="22"/>
                <w:lang w:val="en-GB" w:eastAsia="zh-CN"/>
              </w:rPr>
            </w:pPr>
          </w:p>
        </w:tc>
      </w:tr>
      <w:tr w:rsidR="008E3992" w:rsidRPr="00642710" w14:paraId="45C12E6A" w14:textId="77777777" w:rsidTr="00FE1B46">
        <w:tc>
          <w:tcPr>
            <w:tcW w:w="3510" w:type="dxa"/>
          </w:tcPr>
          <w:p w14:paraId="33A5797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325" w:type="dxa"/>
          </w:tcPr>
          <w:p w14:paraId="6E315910" w14:textId="77777777" w:rsidR="008E3992" w:rsidRPr="00642710" w:rsidRDefault="008E3992" w:rsidP="00FE1B46">
            <w:pPr>
              <w:spacing w:line="240" w:lineRule="auto"/>
              <w:rPr>
                <w:sz w:val="22"/>
                <w:szCs w:val="22"/>
                <w:lang w:val="en-GB" w:eastAsia="zh-CN"/>
              </w:rPr>
            </w:pPr>
          </w:p>
        </w:tc>
        <w:tc>
          <w:tcPr>
            <w:tcW w:w="1326" w:type="dxa"/>
          </w:tcPr>
          <w:p w14:paraId="7632B9AA" w14:textId="77777777" w:rsidR="008E3992" w:rsidRPr="00642710" w:rsidRDefault="008E3992" w:rsidP="00FE1B46">
            <w:pPr>
              <w:spacing w:line="240" w:lineRule="auto"/>
              <w:rPr>
                <w:sz w:val="22"/>
                <w:szCs w:val="22"/>
                <w:lang w:val="en-GB" w:eastAsia="zh-CN"/>
              </w:rPr>
            </w:pPr>
          </w:p>
        </w:tc>
        <w:tc>
          <w:tcPr>
            <w:tcW w:w="1325" w:type="dxa"/>
          </w:tcPr>
          <w:p w14:paraId="13099C88" w14:textId="77777777" w:rsidR="008E3992" w:rsidRPr="00642710" w:rsidRDefault="008E3992" w:rsidP="00FE1B46">
            <w:pPr>
              <w:spacing w:line="240" w:lineRule="auto"/>
              <w:rPr>
                <w:sz w:val="22"/>
                <w:szCs w:val="22"/>
                <w:lang w:val="en-GB" w:eastAsia="zh-CN"/>
              </w:rPr>
            </w:pPr>
          </w:p>
        </w:tc>
        <w:tc>
          <w:tcPr>
            <w:tcW w:w="1326" w:type="dxa"/>
          </w:tcPr>
          <w:p w14:paraId="72C6C4ED" w14:textId="77777777" w:rsidR="008E3992" w:rsidRPr="00642710" w:rsidRDefault="008E3992" w:rsidP="00FE1B46">
            <w:pPr>
              <w:spacing w:line="240" w:lineRule="auto"/>
              <w:rPr>
                <w:sz w:val="22"/>
                <w:szCs w:val="22"/>
                <w:lang w:val="en-GB" w:eastAsia="zh-CN"/>
              </w:rPr>
            </w:pPr>
          </w:p>
        </w:tc>
        <w:tc>
          <w:tcPr>
            <w:tcW w:w="1326" w:type="dxa"/>
          </w:tcPr>
          <w:p w14:paraId="4E7DA8CA" w14:textId="77777777" w:rsidR="008E3992" w:rsidRPr="00642710" w:rsidRDefault="008E3992" w:rsidP="00FE1B46">
            <w:pPr>
              <w:spacing w:line="240" w:lineRule="auto"/>
              <w:rPr>
                <w:sz w:val="22"/>
                <w:szCs w:val="22"/>
                <w:lang w:val="en-GB" w:eastAsia="zh-CN"/>
              </w:rPr>
            </w:pPr>
          </w:p>
        </w:tc>
      </w:tr>
      <w:tr w:rsidR="008E3992" w:rsidRPr="00642710" w14:paraId="1143D4B4" w14:textId="77777777" w:rsidTr="00FE1B46">
        <w:tc>
          <w:tcPr>
            <w:tcW w:w="3510" w:type="dxa"/>
          </w:tcPr>
          <w:p w14:paraId="1F1E7AF7"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 able to map the entire prescription requirements against one screen following set-up on the pump.</w:t>
            </w:r>
          </w:p>
        </w:tc>
        <w:tc>
          <w:tcPr>
            <w:tcW w:w="1325" w:type="dxa"/>
          </w:tcPr>
          <w:p w14:paraId="6F602321" w14:textId="77777777" w:rsidR="008E3992" w:rsidRPr="00642710" w:rsidRDefault="008E3992" w:rsidP="00FE1B46">
            <w:pPr>
              <w:spacing w:line="240" w:lineRule="auto"/>
              <w:rPr>
                <w:sz w:val="22"/>
                <w:szCs w:val="22"/>
                <w:lang w:val="en-GB" w:eastAsia="zh-CN"/>
              </w:rPr>
            </w:pPr>
          </w:p>
        </w:tc>
        <w:tc>
          <w:tcPr>
            <w:tcW w:w="1326" w:type="dxa"/>
          </w:tcPr>
          <w:p w14:paraId="56309B2E" w14:textId="77777777" w:rsidR="008E3992" w:rsidRPr="00642710" w:rsidRDefault="008E3992" w:rsidP="00FE1B46">
            <w:pPr>
              <w:spacing w:line="240" w:lineRule="auto"/>
              <w:rPr>
                <w:sz w:val="22"/>
                <w:szCs w:val="22"/>
                <w:lang w:val="en-GB" w:eastAsia="zh-CN"/>
              </w:rPr>
            </w:pPr>
          </w:p>
        </w:tc>
        <w:tc>
          <w:tcPr>
            <w:tcW w:w="1325" w:type="dxa"/>
          </w:tcPr>
          <w:p w14:paraId="21BE06A9" w14:textId="77777777" w:rsidR="008E3992" w:rsidRPr="00642710" w:rsidRDefault="008E3992" w:rsidP="00FE1B46">
            <w:pPr>
              <w:spacing w:line="240" w:lineRule="auto"/>
              <w:rPr>
                <w:sz w:val="22"/>
                <w:szCs w:val="22"/>
                <w:lang w:val="en-GB" w:eastAsia="zh-CN"/>
              </w:rPr>
            </w:pPr>
          </w:p>
        </w:tc>
        <w:tc>
          <w:tcPr>
            <w:tcW w:w="1326" w:type="dxa"/>
          </w:tcPr>
          <w:p w14:paraId="121237CC" w14:textId="77777777" w:rsidR="008E3992" w:rsidRPr="00642710" w:rsidRDefault="008E3992" w:rsidP="00FE1B46">
            <w:pPr>
              <w:spacing w:line="240" w:lineRule="auto"/>
              <w:rPr>
                <w:sz w:val="22"/>
                <w:szCs w:val="22"/>
                <w:lang w:val="en-GB" w:eastAsia="zh-CN"/>
              </w:rPr>
            </w:pPr>
          </w:p>
        </w:tc>
        <w:tc>
          <w:tcPr>
            <w:tcW w:w="1326" w:type="dxa"/>
          </w:tcPr>
          <w:p w14:paraId="5FF33BA3" w14:textId="77777777" w:rsidR="008E3992" w:rsidRPr="00642710" w:rsidRDefault="008E3992" w:rsidP="00FE1B46">
            <w:pPr>
              <w:spacing w:line="240" w:lineRule="auto"/>
              <w:rPr>
                <w:sz w:val="22"/>
                <w:szCs w:val="22"/>
                <w:lang w:val="en-GB" w:eastAsia="zh-CN"/>
              </w:rPr>
            </w:pPr>
          </w:p>
        </w:tc>
      </w:tr>
      <w:tr w:rsidR="008E3992" w:rsidRPr="00642710" w14:paraId="5AB7B41A" w14:textId="77777777" w:rsidTr="00FE1B46">
        <w:tc>
          <w:tcPr>
            <w:tcW w:w="3510" w:type="dxa"/>
          </w:tcPr>
          <w:p w14:paraId="7243B3DC" w14:textId="77777777" w:rsidR="008E3992" w:rsidRPr="00642710" w:rsidRDefault="008E3992" w:rsidP="00FE1B46">
            <w:pPr>
              <w:spacing w:line="240" w:lineRule="auto"/>
              <w:rPr>
                <w:sz w:val="22"/>
                <w:szCs w:val="22"/>
                <w:lang w:val="en-GB" w:eastAsia="zh-CN"/>
              </w:rPr>
            </w:pPr>
            <w:r w:rsidRPr="00642710">
              <w:rPr>
                <w:sz w:val="22"/>
                <w:szCs w:val="22"/>
                <w:lang w:val="en-GB" w:eastAsia="zh-CN"/>
              </w:rPr>
              <w:lastRenderedPageBreak/>
              <w:t>Use a set-up that can be matched to the IVIG or other medication’s specific manufacturer’s instructions for administration.</w:t>
            </w:r>
          </w:p>
        </w:tc>
        <w:tc>
          <w:tcPr>
            <w:tcW w:w="1325" w:type="dxa"/>
          </w:tcPr>
          <w:p w14:paraId="2A580126" w14:textId="77777777" w:rsidR="008E3992" w:rsidRPr="00642710" w:rsidRDefault="008E3992" w:rsidP="00FE1B46">
            <w:pPr>
              <w:spacing w:line="240" w:lineRule="auto"/>
              <w:rPr>
                <w:sz w:val="22"/>
                <w:szCs w:val="22"/>
                <w:lang w:val="en-GB" w:eastAsia="zh-CN"/>
              </w:rPr>
            </w:pPr>
          </w:p>
        </w:tc>
        <w:tc>
          <w:tcPr>
            <w:tcW w:w="1326" w:type="dxa"/>
          </w:tcPr>
          <w:p w14:paraId="0D30DCCF" w14:textId="77777777" w:rsidR="008E3992" w:rsidRPr="00642710" w:rsidRDefault="008E3992" w:rsidP="00FE1B46">
            <w:pPr>
              <w:spacing w:line="240" w:lineRule="auto"/>
              <w:rPr>
                <w:sz w:val="22"/>
                <w:szCs w:val="22"/>
                <w:lang w:val="en-GB" w:eastAsia="zh-CN"/>
              </w:rPr>
            </w:pPr>
          </w:p>
        </w:tc>
        <w:tc>
          <w:tcPr>
            <w:tcW w:w="1325" w:type="dxa"/>
          </w:tcPr>
          <w:p w14:paraId="2693A80C" w14:textId="77777777" w:rsidR="008E3992" w:rsidRPr="00642710" w:rsidRDefault="008E3992" w:rsidP="00FE1B46">
            <w:pPr>
              <w:spacing w:line="240" w:lineRule="auto"/>
              <w:rPr>
                <w:sz w:val="22"/>
                <w:szCs w:val="22"/>
                <w:lang w:val="en-GB" w:eastAsia="zh-CN"/>
              </w:rPr>
            </w:pPr>
          </w:p>
        </w:tc>
        <w:tc>
          <w:tcPr>
            <w:tcW w:w="1326" w:type="dxa"/>
          </w:tcPr>
          <w:p w14:paraId="09A2ACB4" w14:textId="77777777" w:rsidR="008E3992" w:rsidRPr="00642710" w:rsidRDefault="008E3992" w:rsidP="00FE1B46">
            <w:pPr>
              <w:spacing w:line="240" w:lineRule="auto"/>
              <w:rPr>
                <w:sz w:val="22"/>
                <w:szCs w:val="22"/>
                <w:lang w:val="en-GB" w:eastAsia="zh-CN"/>
              </w:rPr>
            </w:pPr>
          </w:p>
        </w:tc>
        <w:tc>
          <w:tcPr>
            <w:tcW w:w="1326" w:type="dxa"/>
          </w:tcPr>
          <w:p w14:paraId="40C82EC9" w14:textId="77777777" w:rsidR="008E3992" w:rsidRPr="00642710" w:rsidRDefault="008E3992" w:rsidP="00FE1B46">
            <w:pPr>
              <w:spacing w:line="240" w:lineRule="auto"/>
              <w:rPr>
                <w:sz w:val="22"/>
                <w:szCs w:val="22"/>
                <w:lang w:val="en-GB" w:eastAsia="zh-CN"/>
              </w:rPr>
            </w:pPr>
          </w:p>
        </w:tc>
      </w:tr>
    </w:tbl>
    <w:p w14:paraId="5485368A" w14:textId="77777777" w:rsidR="008E3992" w:rsidRPr="00642710" w:rsidRDefault="008E3992" w:rsidP="008E3992">
      <w:pPr>
        <w:rPr>
          <w:sz w:val="22"/>
          <w:szCs w:val="22"/>
          <w:lang w:val="en-GB" w:eastAsia="zh-CN"/>
        </w:rPr>
      </w:pPr>
    </w:p>
    <w:p w14:paraId="158A37F5" w14:textId="77777777" w:rsidR="008E3992" w:rsidRPr="00642710" w:rsidRDefault="008E3992" w:rsidP="008E3992">
      <w:pPr>
        <w:rPr>
          <w:sz w:val="22"/>
          <w:szCs w:val="22"/>
          <w:lang w:val="en-GB" w:eastAsia="zh-CN"/>
        </w:rPr>
      </w:pPr>
    </w:p>
    <w:p w14:paraId="72917417" w14:textId="75CAEC45" w:rsidR="008E3992" w:rsidRPr="00642710" w:rsidRDefault="008E3992" w:rsidP="008E3992">
      <w:pPr>
        <w:rPr>
          <w:sz w:val="22"/>
          <w:szCs w:val="22"/>
          <w:lang w:val="en-GB" w:eastAsia="zh-CN"/>
        </w:rPr>
      </w:pPr>
      <w:r w:rsidRPr="00642710">
        <w:rPr>
          <w:sz w:val="22"/>
          <w:szCs w:val="22"/>
          <w:lang w:val="en-GB" w:eastAsia="zh-CN"/>
        </w:rPr>
        <w:t xml:space="preserve">Q8.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rank</w:t>
      </w:r>
      <w:r w:rsidRPr="00642710">
        <w:rPr>
          <w:sz w:val="22"/>
          <w:szCs w:val="22"/>
          <w:lang w:val="en-GB" w:eastAsia="zh-CN"/>
        </w:rPr>
        <w:t xml:space="preserve"> the following capabilities </w:t>
      </w:r>
      <w:r w:rsidR="0089328C">
        <w:rPr>
          <w:sz w:val="22"/>
          <w:szCs w:val="22"/>
          <w:lang w:val="en-GB" w:eastAsia="zh-CN"/>
        </w:rPr>
        <w:t>from the most valuable (</w:t>
      </w:r>
      <w:r w:rsidR="0089328C" w:rsidRPr="00642710">
        <w:rPr>
          <w:sz w:val="22"/>
          <w:szCs w:val="22"/>
          <w:lang w:val="en-GB" w:eastAsia="zh-CN"/>
        </w:rPr>
        <w:t>1</w:t>
      </w:r>
      <w:r w:rsidR="0089328C">
        <w:rPr>
          <w:sz w:val="22"/>
          <w:szCs w:val="22"/>
          <w:lang w:val="en-GB" w:eastAsia="zh-CN"/>
        </w:rPr>
        <w:t>) to the least valuable (5).</w:t>
      </w:r>
      <w:r w:rsidR="002B3862">
        <w:rPr>
          <w:sz w:val="22"/>
          <w:szCs w:val="22"/>
          <w:lang w:val="en-GB" w:eastAsia="zh-CN"/>
        </w:rPr>
        <w:t xml:space="preserve"> [Rank]</w:t>
      </w:r>
      <w:r w:rsidR="00E14058">
        <w:rPr>
          <w:sz w:val="22"/>
          <w:szCs w:val="22"/>
          <w:lang w:val="en-GB" w:eastAsia="zh-CN"/>
        </w:rPr>
        <w:t xml:space="preserve"> [</w:t>
      </w:r>
      <w:r w:rsidR="00E14058" w:rsidRPr="00574E09">
        <w:rPr>
          <w:color w:val="EE0000"/>
          <w:sz w:val="22"/>
          <w:szCs w:val="22"/>
          <w:highlight w:val="magenta"/>
          <w:lang w:val="en-GB"/>
        </w:rPr>
        <w:t>Randomise the order of options</w:t>
      </w:r>
      <w:r w:rsidR="00E14058">
        <w:rPr>
          <w:sz w:val="22"/>
          <w:szCs w:val="22"/>
          <w:lang w:val="en-GB" w:eastAsia="zh-CN"/>
        </w:rPr>
        <w:t>]</w:t>
      </w:r>
    </w:p>
    <w:p w14:paraId="511F7823" w14:textId="77777777" w:rsidR="008E3992" w:rsidRPr="00642710" w:rsidRDefault="008E3992" w:rsidP="008E3992">
      <w:pPr>
        <w:rPr>
          <w:sz w:val="22"/>
          <w:szCs w:val="22"/>
          <w:lang w:val="en-GB" w:eastAsia="zh-CN"/>
        </w:rPr>
      </w:pPr>
    </w:p>
    <w:p w14:paraId="3F50B234"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Minimise manual interventions between rate changes.</w:t>
      </w:r>
    </w:p>
    <w:p w14:paraId="15D1466A"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Automate movement through the dosing process without the pressure of speedy programming.</w:t>
      </w:r>
    </w:p>
    <w:p w14:paraId="18871BF7"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Allow for a “one check” process for 2 nurse checks of medication administration.</w:t>
      </w:r>
    </w:p>
    <w:p w14:paraId="124882D6"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Be able to map the entire prescription requirements against one screen following set-up on the pump.</w:t>
      </w:r>
    </w:p>
    <w:p w14:paraId="02D016C0" w14:textId="77777777" w:rsidR="008E3992" w:rsidRPr="00642710" w:rsidRDefault="008E3992" w:rsidP="008E3992">
      <w:pPr>
        <w:pStyle w:val="ListParagraph"/>
        <w:numPr>
          <w:ilvl w:val="0"/>
          <w:numId w:val="40"/>
        </w:numPr>
        <w:rPr>
          <w:sz w:val="22"/>
          <w:szCs w:val="22"/>
          <w:lang w:val="en-GB" w:eastAsia="zh-CN"/>
        </w:rPr>
      </w:pPr>
      <w:r w:rsidRPr="00642710">
        <w:rPr>
          <w:rFonts w:ascii="Trebuchet MS" w:hAnsi="Trebuchet MS"/>
          <w:sz w:val="22"/>
          <w:szCs w:val="22"/>
          <w:lang w:val="en-GB" w:eastAsia="zh-CN"/>
        </w:rPr>
        <w:t>Use a set-up that can be matched to the IVIG or other medication’s specific manufacturer’s instructions for administration.</w:t>
      </w:r>
    </w:p>
    <w:bookmarkEnd w:id="3"/>
    <w:bookmarkEnd w:id="4"/>
    <w:p w14:paraId="798133E9" w14:textId="77777777" w:rsidR="00E56D8E" w:rsidRPr="00642710" w:rsidRDefault="00E56D8E" w:rsidP="008C711A">
      <w:pPr>
        <w:rPr>
          <w:sz w:val="22"/>
          <w:szCs w:val="22"/>
          <w:lang w:val="en-GB" w:eastAsia="zh-CN"/>
        </w:rPr>
      </w:pPr>
    </w:p>
    <w:p w14:paraId="0B67DE8F" w14:textId="694115F5" w:rsidR="000C4DE8" w:rsidRPr="00642710" w:rsidRDefault="005B1843" w:rsidP="008C711A">
      <w:pPr>
        <w:rPr>
          <w:b/>
          <w:bCs/>
          <w:color w:val="810052"/>
          <w:sz w:val="22"/>
          <w:szCs w:val="22"/>
          <w:lang w:val="en-GB" w:eastAsia="zh-CN"/>
        </w:rPr>
      </w:pPr>
      <w:r w:rsidRPr="00642710">
        <w:rPr>
          <w:b/>
          <w:bCs/>
          <w:color w:val="810052"/>
          <w:sz w:val="22"/>
          <w:szCs w:val="22"/>
          <w:lang w:val="en-GB" w:eastAsia="zh-CN"/>
        </w:rPr>
        <w:t xml:space="preserve">Instructions: </w:t>
      </w:r>
      <w:r w:rsidRPr="00B44F86">
        <w:rPr>
          <w:b/>
          <w:bCs/>
          <w:strike/>
          <w:color w:val="810052"/>
          <w:sz w:val="22"/>
          <w:szCs w:val="22"/>
          <w:highlight w:val="yellow"/>
          <w:lang w:val="en-GB" w:eastAsia="zh-CN"/>
        </w:rPr>
        <w:t xml:space="preserve">From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9</w:t>
      </w:r>
      <w:r w:rsidRPr="00B44F86">
        <w:rPr>
          <w:b/>
          <w:bCs/>
          <w:strike/>
          <w:color w:val="810052"/>
          <w:sz w:val="22"/>
          <w:szCs w:val="22"/>
          <w:highlight w:val="yellow"/>
          <w:lang w:val="en-GB" w:eastAsia="zh-CN"/>
        </w:rPr>
        <w:t xml:space="preserve"> to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10</w:t>
      </w:r>
      <w:r w:rsidR="009D2A72" w:rsidRPr="00B44F86">
        <w:rPr>
          <w:b/>
          <w:bCs/>
          <w:color w:val="810052"/>
          <w:sz w:val="22"/>
          <w:szCs w:val="22"/>
          <w:highlight w:val="yellow"/>
          <w:lang w:val="en-GB" w:eastAsia="zh-CN"/>
        </w:rPr>
        <w:t xml:space="preserve"> Next</w:t>
      </w:r>
      <w:r w:rsidRPr="00642710">
        <w:rPr>
          <w:b/>
          <w:bCs/>
          <w:color w:val="810052"/>
          <w:sz w:val="22"/>
          <w:szCs w:val="22"/>
          <w:lang w:val="en-GB" w:eastAsia="zh-CN"/>
        </w:rPr>
        <w:t>, you will be asked to estimate</w:t>
      </w:r>
      <w:r w:rsidR="003D7F6B" w:rsidRPr="00642710">
        <w:rPr>
          <w:b/>
          <w:bCs/>
          <w:color w:val="810052"/>
          <w:sz w:val="22"/>
          <w:szCs w:val="22"/>
          <w:lang w:val="en-GB" w:eastAsia="zh-CN"/>
        </w:rPr>
        <w:t xml:space="preserve"> based on your own experience</w:t>
      </w:r>
      <w:r w:rsidRPr="00642710">
        <w:rPr>
          <w:b/>
          <w:bCs/>
          <w:color w:val="810052"/>
          <w:sz w:val="22"/>
          <w:szCs w:val="22"/>
          <w:lang w:val="en-GB" w:eastAsia="zh-CN"/>
        </w:rPr>
        <w:t>.</w:t>
      </w:r>
    </w:p>
    <w:p w14:paraId="28AA5828" w14:textId="77777777" w:rsidR="000C4DE8" w:rsidRPr="00642710" w:rsidRDefault="000C4DE8" w:rsidP="000C4DE8">
      <w:pPr>
        <w:rPr>
          <w:sz w:val="22"/>
          <w:szCs w:val="22"/>
          <w:lang w:val="en-GB" w:eastAsia="zh-CN"/>
        </w:rPr>
      </w:pPr>
    </w:p>
    <w:p w14:paraId="13BAF535" w14:textId="0C1B7259" w:rsidR="000C4DE8" w:rsidRPr="00642710" w:rsidRDefault="005B1843" w:rsidP="000C4DE8">
      <w:pPr>
        <w:rPr>
          <w:b/>
          <w:bCs/>
          <w:sz w:val="22"/>
          <w:szCs w:val="22"/>
          <w:lang w:val="en-GB" w:eastAsia="zh-CN"/>
        </w:rPr>
      </w:pPr>
      <w:r w:rsidRPr="00642710">
        <w:rPr>
          <w:sz w:val="22"/>
          <w:szCs w:val="22"/>
          <w:lang w:val="en-GB" w:eastAsia="zh-CN"/>
        </w:rPr>
        <w:t>Q</w:t>
      </w:r>
      <w:r w:rsidR="00B8087E" w:rsidRPr="00642710">
        <w:rPr>
          <w:sz w:val="22"/>
          <w:szCs w:val="22"/>
          <w:lang w:val="en-GB" w:eastAsia="zh-CN"/>
        </w:rPr>
        <w:t>9</w:t>
      </w:r>
      <w:r w:rsidR="000C4DE8" w:rsidRPr="00642710">
        <w:rPr>
          <w:sz w:val="22"/>
          <w:szCs w:val="22"/>
          <w:lang w:val="en-GB" w:eastAsia="zh-CN"/>
        </w:rPr>
        <w:t>.</w:t>
      </w:r>
      <w:r w:rsidR="00E54557"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how much time have you saved</w:t>
      </w:r>
      <w:r w:rsidR="000C4DE8" w:rsidRPr="00642710">
        <w:rPr>
          <w:sz w:val="22"/>
          <w:szCs w:val="22"/>
          <w:lang w:val="en-GB" w:eastAsia="zh-CN"/>
        </w:rPr>
        <w:t xml:space="preserve"> by using the “Multistep” or “25 Steps” function</w:t>
      </w:r>
      <w:r w:rsidR="00AE5A6B" w:rsidRPr="00642710">
        <w:rPr>
          <w:sz w:val="22"/>
          <w:szCs w:val="22"/>
          <w:lang w:val="en-GB" w:eastAsia="zh-CN"/>
        </w:rPr>
        <w:t xml:space="preserve"> comparing </w:t>
      </w:r>
      <w:r w:rsidR="00D00DD1" w:rsidRPr="00642710">
        <w:rPr>
          <w:sz w:val="22"/>
          <w:szCs w:val="22"/>
          <w:lang w:val="en-GB" w:eastAsia="zh-CN"/>
        </w:rPr>
        <w:t>with not using this function</w:t>
      </w:r>
      <w:r w:rsidR="000C4DE8" w:rsidRPr="00642710">
        <w:rPr>
          <w:sz w:val="22"/>
          <w:szCs w:val="22"/>
          <w:lang w:val="en-GB" w:eastAsia="zh-CN"/>
        </w:rPr>
        <w:t>?</w:t>
      </w:r>
      <w:r w:rsidR="00253690" w:rsidRPr="00642710">
        <w:rPr>
          <w:sz w:val="22"/>
          <w:szCs w:val="22"/>
          <w:lang w:val="en-GB" w:eastAsia="zh-CN"/>
        </w:rPr>
        <w:t xml:space="preserve"> [Select one answer]</w:t>
      </w:r>
    </w:p>
    <w:p w14:paraId="065DA9EE" w14:textId="77777777" w:rsidR="000C4DE8" w:rsidRPr="00642710" w:rsidRDefault="000C4DE8" w:rsidP="000C4DE8">
      <w:pPr>
        <w:rPr>
          <w:sz w:val="22"/>
          <w:szCs w:val="22"/>
          <w:lang w:val="en-GB" w:eastAsia="zh-CN"/>
        </w:rPr>
      </w:pPr>
    </w:p>
    <w:p w14:paraId="524CC15D" w14:textId="79E339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p>
    <w:p w14:paraId="65A2E593" w14:textId="4CC0E24D"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p>
    <w:p w14:paraId="354E1B9C" w14:textId="1CACC5B2"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p>
    <w:p w14:paraId="74E2044F" w14:textId="42DFAB2F" w:rsidR="00116E1E"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w:t>
      </w:r>
      <w:r w:rsidR="00116E1E">
        <w:rPr>
          <w:rFonts w:ascii="Trebuchet MS" w:hAnsi="Trebuchet MS"/>
          <w:sz w:val="22"/>
          <w:szCs w:val="22"/>
          <w:lang w:val="en-GB" w:eastAsia="zh-CN"/>
        </w:rPr>
        <w:t xml:space="preserve"> to 10</w:t>
      </w:r>
      <w:r>
        <w:rPr>
          <w:rFonts w:ascii="Trebuchet MS" w:hAnsi="Trebuchet MS"/>
          <w:sz w:val="22"/>
          <w:szCs w:val="22"/>
          <w:lang w:val="en-GB" w:eastAsia="zh-CN"/>
        </w:rPr>
        <w:t>%</w:t>
      </w:r>
    </w:p>
    <w:p w14:paraId="1085F608" w14:textId="30996E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w:t>
      </w:r>
      <w:r w:rsidR="000C4DE8" w:rsidRPr="00642710">
        <w:rPr>
          <w:rFonts w:ascii="Trebuchet MS" w:hAnsi="Trebuchet MS"/>
          <w:sz w:val="22"/>
          <w:szCs w:val="22"/>
          <w:lang w:val="en-GB" w:eastAsia="zh-CN"/>
        </w:rPr>
        <w:t xml:space="preserve"> time saved</w:t>
      </w:r>
    </w:p>
    <w:p w14:paraId="7B4A1E10" w14:textId="1569B274" w:rsidR="003A1F55" w:rsidRPr="00642710" w:rsidRDefault="003A1F55"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takes more time now</w:t>
      </w:r>
    </w:p>
    <w:p w14:paraId="50256212" w14:textId="17E3A1D5" w:rsidR="007E5D00"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p w14:paraId="6C513028" w14:textId="77777777" w:rsidR="000C4DE8" w:rsidRPr="00642710" w:rsidRDefault="000C4DE8" w:rsidP="00D4332B">
      <w:pPr>
        <w:rPr>
          <w:sz w:val="22"/>
          <w:szCs w:val="22"/>
          <w:lang w:val="en-GB" w:eastAsia="zh-CN"/>
        </w:rPr>
      </w:pPr>
    </w:p>
    <w:p w14:paraId="0A1DEBA8" w14:textId="097F76A9" w:rsidR="000C4DE8" w:rsidRDefault="007E5D00" w:rsidP="000C4DE8">
      <w:pPr>
        <w:rPr>
          <w:sz w:val="22"/>
          <w:szCs w:val="22"/>
          <w:lang w:val="en-GB" w:eastAsia="zh-CN"/>
        </w:rPr>
      </w:pPr>
      <w:bookmarkStart w:id="6" w:name="OLE_LINK1"/>
      <w:bookmarkStart w:id="7" w:name="OLE_LINK2"/>
      <w:r w:rsidRPr="00642710">
        <w:rPr>
          <w:sz w:val="22"/>
          <w:szCs w:val="22"/>
          <w:lang w:val="en-GB" w:eastAsia="zh-CN"/>
        </w:rPr>
        <w:t>Q</w:t>
      </w:r>
      <w:r w:rsidR="00B8087E" w:rsidRPr="00642710">
        <w:rPr>
          <w:sz w:val="22"/>
          <w:szCs w:val="22"/>
          <w:lang w:val="en-GB" w:eastAsia="zh-CN"/>
        </w:rPr>
        <w:t>10</w:t>
      </w:r>
      <w:r w:rsidR="000C4DE8" w:rsidRPr="00642710">
        <w:rPr>
          <w:sz w:val="22"/>
          <w:szCs w:val="22"/>
          <w:lang w:val="en-GB" w:eastAsia="zh-CN"/>
        </w:rPr>
        <w:t>.</w:t>
      </w:r>
      <w:r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by what percentage</w:t>
      </w:r>
      <w:r w:rsidR="000C4DE8" w:rsidRPr="00642710">
        <w:rPr>
          <w:sz w:val="22"/>
          <w:szCs w:val="22"/>
          <w:lang w:val="en-GB" w:eastAsia="zh-CN"/>
        </w:rPr>
        <w:t xml:space="preserve"> does using </w:t>
      </w:r>
      <w:r w:rsidRPr="00642710">
        <w:rPr>
          <w:sz w:val="22"/>
          <w:szCs w:val="22"/>
          <w:lang w:val="en-GB" w:eastAsia="zh-CN"/>
        </w:rPr>
        <w:t xml:space="preserve">the “Multistep” or “25 Steps” function </w:t>
      </w:r>
      <w:r w:rsidR="00867735" w:rsidRPr="00AB7A9F">
        <w:rPr>
          <w:b/>
          <w:bCs/>
          <w:sz w:val="22"/>
          <w:szCs w:val="22"/>
          <w:highlight w:val="magenta"/>
          <w:u w:val="single"/>
          <w:lang w:val="en-GB" w:eastAsia="zh-CN"/>
        </w:rPr>
        <w:t>improve</w:t>
      </w:r>
      <w:r w:rsidR="000C4DE8" w:rsidRPr="00AB7A9F">
        <w:rPr>
          <w:b/>
          <w:bCs/>
          <w:sz w:val="22"/>
          <w:szCs w:val="22"/>
          <w:highlight w:val="magenta"/>
          <w:u w:val="single"/>
          <w:lang w:val="en-GB" w:eastAsia="zh-CN"/>
        </w:rPr>
        <w:t xml:space="preserve"> your productivity</w:t>
      </w:r>
      <w:r w:rsidR="00877252">
        <w:rPr>
          <w:sz w:val="22"/>
          <w:szCs w:val="22"/>
          <w:lang w:val="en-GB" w:eastAsia="zh-CN"/>
        </w:rPr>
        <w:t xml:space="preserve"> </w:t>
      </w:r>
      <w:r w:rsidR="00D00DD1" w:rsidRPr="00642710">
        <w:rPr>
          <w:sz w:val="22"/>
          <w:szCs w:val="22"/>
          <w:lang w:val="en-GB" w:eastAsia="zh-CN"/>
        </w:rPr>
        <w:t>comparing with not using this function</w:t>
      </w:r>
      <w:r w:rsidR="000C4DE8" w:rsidRPr="00642710">
        <w:rPr>
          <w:sz w:val="22"/>
          <w:szCs w:val="22"/>
          <w:lang w:val="en-GB" w:eastAsia="zh-CN"/>
        </w:rPr>
        <w:t>?</w:t>
      </w:r>
      <w:r w:rsidR="00057773">
        <w:rPr>
          <w:sz w:val="22"/>
          <w:szCs w:val="22"/>
          <w:lang w:val="en-GB" w:eastAsia="zh-CN"/>
        </w:rPr>
        <w:t xml:space="preserve"> (e.g., faster task completion, higher care quality, </w:t>
      </w:r>
      <w:r w:rsidR="002A6444">
        <w:rPr>
          <w:sz w:val="22"/>
          <w:szCs w:val="22"/>
          <w:lang w:val="en-GB" w:eastAsia="zh-CN"/>
        </w:rPr>
        <w:t>more patients to attend, etc.</w:t>
      </w:r>
      <w:r w:rsidR="00057773">
        <w:rPr>
          <w:sz w:val="22"/>
          <w:szCs w:val="22"/>
          <w:lang w:val="en-GB" w:eastAsia="zh-CN"/>
        </w:rPr>
        <w:t>)</w:t>
      </w:r>
      <w:r w:rsidR="000C4DE8" w:rsidRPr="00642710">
        <w:rPr>
          <w:sz w:val="22"/>
          <w:szCs w:val="22"/>
          <w:lang w:val="en-GB" w:eastAsia="zh-CN"/>
        </w:rPr>
        <w:t xml:space="preserve"> </w:t>
      </w:r>
      <w:r w:rsidR="00253690" w:rsidRPr="00642710">
        <w:rPr>
          <w:sz w:val="22"/>
          <w:szCs w:val="22"/>
          <w:lang w:val="en-GB" w:eastAsia="zh-CN"/>
        </w:rPr>
        <w:t>[Select one answer]</w:t>
      </w:r>
    </w:p>
    <w:p w14:paraId="38E64D5F" w14:textId="77777777" w:rsidR="000C4DE8" w:rsidRPr="00642710" w:rsidRDefault="000C4DE8" w:rsidP="000C4DE8">
      <w:pPr>
        <w:rPr>
          <w:sz w:val="22"/>
          <w:szCs w:val="22"/>
          <w:lang w:val="en-GB" w:eastAsia="zh-CN"/>
        </w:rPr>
      </w:pPr>
      <w:bookmarkStart w:id="8" w:name="OLE_LINK5"/>
      <w:bookmarkStart w:id="9" w:name="OLE_LINK6"/>
      <w:bookmarkEnd w:id="6"/>
      <w:bookmarkEnd w:id="7"/>
    </w:p>
    <w:p w14:paraId="76330EF7" w14:textId="64517D40"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r w:rsidR="002A6444">
        <w:rPr>
          <w:rFonts w:ascii="Trebuchet MS" w:hAnsi="Trebuchet MS"/>
          <w:sz w:val="22"/>
          <w:szCs w:val="22"/>
          <w:lang w:val="en-GB" w:eastAsia="zh-CN"/>
        </w:rPr>
        <w:t xml:space="preserve"> </w:t>
      </w:r>
    </w:p>
    <w:p w14:paraId="1FD20601" w14:textId="5B9D93DE"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r w:rsidR="002A6444">
        <w:rPr>
          <w:rFonts w:ascii="Trebuchet MS" w:hAnsi="Trebuchet MS"/>
          <w:sz w:val="22"/>
          <w:szCs w:val="22"/>
          <w:lang w:val="en-GB" w:eastAsia="zh-CN"/>
        </w:rPr>
        <w:t xml:space="preserve"> </w:t>
      </w:r>
    </w:p>
    <w:p w14:paraId="573D19F8" w14:textId="5FE25F47"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r w:rsidR="002A6444">
        <w:rPr>
          <w:rFonts w:ascii="Trebuchet MS" w:hAnsi="Trebuchet MS"/>
          <w:sz w:val="22"/>
          <w:szCs w:val="22"/>
          <w:lang w:val="en-GB" w:eastAsia="zh-CN"/>
        </w:rPr>
        <w:t xml:space="preserve"> </w:t>
      </w:r>
    </w:p>
    <w:p w14:paraId="61102CDF" w14:textId="486F98D5" w:rsidR="00F5007A"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 to 10%</w:t>
      </w:r>
      <w:r w:rsidR="002A6444">
        <w:rPr>
          <w:rFonts w:ascii="Trebuchet MS" w:hAnsi="Trebuchet MS"/>
          <w:sz w:val="22"/>
          <w:szCs w:val="22"/>
          <w:lang w:val="en-GB" w:eastAsia="zh-CN"/>
        </w:rPr>
        <w:t xml:space="preserve"> </w:t>
      </w:r>
    </w:p>
    <w:p w14:paraId="5E1A357B" w14:textId="66C82594"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No </w:t>
      </w:r>
      <w:r w:rsidR="002A6444">
        <w:rPr>
          <w:rFonts w:ascii="Trebuchet MS" w:hAnsi="Trebuchet MS"/>
          <w:sz w:val="22"/>
          <w:szCs w:val="22"/>
          <w:lang w:val="en-GB" w:eastAsia="zh-CN"/>
        </w:rPr>
        <w:t>improvement</w:t>
      </w:r>
    </w:p>
    <w:p w14:paraId="67A14F12" w14:textId="29C48163" w:rsidR="009660A5" w:rsidRPr="00642710" w:rsidRDefault="009660A5" w:rsidP="00FE1B46">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decreased productivity</w:t>
      </w:r>
    </w:p>
    <w:p w14:paraId="2E873485" w14:textId="33E7E0CB" w:rsidR="00A45C14" w:rsidRPr="00642710" w:rsidRDefault="007E5D00"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bookmarkEnd w:id="8"/>
    <w:bookmarkEnd w:id="9"/>
    <w:p w14:paraId="274DE798" w14:textId="77777777" w:rsidR="007E5D00" w:rsidRPr="00642710" w:rsidRDefault="007E5D00" w:rsidP="008C711A">
      <w:pPr>
        <w:rPr>
          <w:sz w:val="22"/>
          <w:szCs w:val="22"/>
          <w:lang w:val="en-GB" w:eastAsia="zh-CN"/>
        </w:rPr>
      </w:pPr>
    </w:p>
    <w:p w14:paraId="17948B3F" w14:textId="7F8AA719" w:rsidR="007E5D00" w:rsidRPr="00642710" w:rsidRDefault="007E5D00" w:rsidP="008C711A">
      <w:pPr>
        <w:rPr>
          <w:b/>
          <w:bCs/>
          <w:color w:val="810052"/>
          <w:sz w:val="22"/>
          <w:szCs w:val="22"/>
          <w:lang w:val="en-GB" w:eastAsia="zh-CN"/>
        </w:rPr>
      </w:pPr>
      <w:r w:rsidRPr="00642710">
        <w:rPr>
          <w:b/>
          <w:bCs/>
          <w:color w:val="810052"/>
          <w:sz w:val="22"/>
          <w:szCs w:val="22"/>
          <w:lang w:val="en-GB" w:eastAsia="zh-CN"/>
        </w:rPr>
        <w:lastRenderedPageBreak/>
        <w:t xml:space="preserve">Instructions: </w:t>
      </w:r>
      <w:r w:rsidRPr="00771EEC">
        <w:rPr>
          <w:b/>
          <w:bCs/>
          <w:color w:val="810052"/>
          <w:sz w:val="22"/>
          <w:szCs w:val="22"/>
          <w:highlight w:val="yellow"/>
          <w:lang w:val="en-GB" w:eastAsia="zh-CN"/>
        </w:rPr>
        <w:t xml:space="preserve">In </w:t>
      </w:r>
      <w:r w:rsidR="0081293F" w:rsidRPr="00771EEC">
        <w:rPr>
          <w:rFonts w:hint="eastAsia"/>
          <w:b/>
          <w:bCs/>
          <w:color w:val="810052"/>
          <w:sz w:val="22"/>
          <w:szCs w:val="22"/>
          <w:highlight w:val="yellow"/>
          <w:lang w:val="en-GB" w:eastAsia="zh-CN"/>
        </w:rPr>
        <w:t xml:space="preserve">the following </w:t>
      </w:r>
      <w:r w:rsidR="00771EEC" w:rsidRPr="00771EEC">
        <w:rPr>
          <w:b/>
          <w:bCs/>
          <w:color w:val="810052"/>
          <w:sz w:val="22"/>
          <w:szCs w:val="22"/>
          <w:highlight w:val="yellow"/>
          <w:lang w:val="en-GB" w:eastAsia="zh-CN"/>
        </w:rPr>
        <w:t>series</w:t>
      </w:r>
      <w:r w:rsidR="004C7FD9" w:rsidRPr="00771EEC">
        <w:rPr>
          <w:b/>
          <w:bCs/>
          <w:color w:val="810052"/>
          <w:sz w:val="22"/>
          <w:szCs w:val="22"/>
          <w:highlight w:val="yellow"/>
          <w:lang w:val="en-GB" w:eastAsia="zh-CN"/>
        </w:rPr>
        <w:t xml:space="preserve"> </w:t>
      </w:r>
      <w:r w:rsidR="00B8087E" w:rsidRPr="00771EEC">
        <w:rPr>
          <w:b/>
          <w:strike/>
          <w:color w:val="810052"/>
          <w:sz w:val="22"/>
          <w:szCs w:val="22"/>
          <w:highlight w:val="yellow"/>
          <w:lang w:val="en-GB" w:eastAsia="zh-CN"/>
        </w:rPr>
        <w:t>Q11</w:t>
      </w:r>
      <w:r w:rsidRPr="00642710">
        <w:rPr>
          <w:b/>
          <w:bCs/>
          <w:color w:val="810052"/>
          <w:sz w:val="22"/>
          <w:szCs w:val="22"/>
          <w:lang w:val="en-GB" w:eastAsia="zh-CN"/>
        </w:rPr>
        <w:t xml:space="preserve">, you will be asked to </w:t>
      </w:r>
      <w:r w:rsidR="00040FC1" w:rsidRPr="00642710">
        <w:rPr>
          <w:b/>
          <w:bCs/>
          <w:color w:val="810052"/>
          <w:sz w:val="22"/>
          <w:szCs w:val="22"/>
          <w:lang w:val="en-GB" w:eastAsia="zh-CN"/>
        </w:rPr>
        <w:t xml:space="preserve">indicate how much you agree or disagree with the following statements </w:t>
      </w:r>
      <w:r w:rsidR="009D4AB3" w:rsidRPr="00642710">
        <w:rPr>
          <w:b/>
          <w:bCs/>
          <w:color w:val="810052"/>
          <w:sz w:val="22"/>
          <w:szCs w:val="22"/>
          <w:lang w:val="en-GB" w:eastAsia="zh-CN"/>
        </w:rPr>
        <w:t xml:space="preserve">related to </w:t>
      </w:r>
      <w:r w:rsidR="00040FC1" w:rsidRPr="00642710">
        <w:rPr>
          <w:b/>
          <w:bCs/>
          <w:color w:val="810052"/>
          <w:sz w:val="22"/>
          <w:szCs w:val="22"/>
          <w:lang w:val="en-GB" w:eastAsia="zh-CN"/>
        </w:rPr>
        <w:t>the “Multistep” or “25 Steps” function</w:t>
      </w:r>
      <w:r w:rsidR="000E330A" w:rsidRPr="00642710">
        <w:rPr>
          <w:b/>
          <w:bCs/>
          <w:color w:val="810052"/>
          <w:sz w:val="22"/>
          <w:szCs w:val="22"/>
          <w:lang w:val="en-GB" w:eastAsia="zh-CN"/>
        </w:rPr>
        <w:t xml:space="preserve"> of the BD pumps</w:t>
      </w:r>
      <w:r w:rsidRPr="00642710">
        <w:rPr>
          <w:b/>
          <w:bCs/>
          <w:color w:val="810052"/>
          <w:sz w:val="22"/>
          <w:szCs w:val="22"/>
          <w:lang w:val="en-GB" w:eastAsia="zh-CN"/>
        </w:rPr>
        <w:t>.</w:t>
      </w:r>
      <w:r w:rsidR="00040FC1" w:rsidRPr="00642710">
        <w:rPr>
          <w:b/>
          <w:bCs/>
          <w:color w:val="810052"/>
          <w:sz w:val="22"/>
          <w:szCs w:val="22"/>
          <w:lang w:val="en-GB" w:eastAsia="zh-CN"/>
        </w:rPr>
        <w:t xml:space="preserve"> [Select one</w:t>
      </w:r>
      <w:r w:rsidR="00253690" w:rsidRPr="00642710">
        <w:rPr>
          <w:b/>
          <w:bCs/>
          <w:color w:val="810052"/>
          <w:sz w:val="22"/>
          <w:szCs w:val="22"/>
          <w:lang w:val="en-GB" w:eastAsia="zh-CN"/>
        </w:rPr>
        <w:t xml:space="preserve"> answer</w:t>
      </w:r>
      <w:r w:rsidR="00040FC1" w:rsidRPr="00642710">
        <w:rPr>
          <w:b/>
          <w:bCs/>
          <w:color w:val="810052"/>
          <w:sz w:val="22"/>
          <w:szCs w:val="22"/>
          <w:lang w:val="en-GB" w:eastAsia="zh-CN"/>
        </w:rPr>
        <w:t xml:space="preserve"> for each statement]</w:t>
      </w:r>
    </w:p>
    <w:p w14:paraId="050E0A2F" w14:textId="77777777" w:rsidR="0084177D" w:rsidRDefault="0084177D" w:rsidP="008C711A">
      <w:pPr>
        <w:rPr>
          <w:b/>
          <w:bCs/>
          <w:color w:val="810052"/>
          <w:sz w:val="22"/>
          <w:szCs w:val="22"/>
          <w:lang w:val="en-GB" w:eastAsia="zh-CN"/>
        </w:rPr>
      </w:pPr>
    </w:p>
    <w:p w14:paraId="2D20196B" w14:textId="05803FDA" w:rsidR="0084177D" w:rsidRPr="009E5987" w:rsidRDefault="0084177D" w:rsidP="009E5987">
      <w:pPr>
        <w:rPr>
          <w:b/>
          <w:bCs/>
          <w:color w:val="810052"/>
          <w:sz w:val="22"/>
          <w:szCs w:val="22"/>
          <w:lang w:val="en-GB" w:eastAsia="zh-CN"/>
        </w:rPr>
      </w:pPr>
      <w:r w:rsidRPr="009E5987">
        <w:rPr>
          <w:b/>
          <w:bCs/>
          <w:color w:val="810052"/>
          <w:sz w:val="22"/>
          <w:szCs w:val="22"/>
          <w:highlight w:val="cyan"/>
          <w:lang w:val="en-GB" w:eastAsia="zh-CN"/>
        </w:rPr>
        <w:t>Please note that some of the statements in the following section are framed in a positive way and some in a negative way, please read each statement carefully before providing your answers</w:t>
      </w:r>
      <w:r w:rsidR="00F70CD6">
        <w:rPr>
          <w:b/>
          <w:bCs/>
          <w:color w:val="810052"/>
          <w:sz w:val="22"/>
          <w:szCs w:val="22"/>
          <w:lang w:val="en-GB" w:eastAsia="zh-CN"/>
        </w:rPr>
        <w:t xml:space="preserve"> </w:t>
      </w:r>
      <w:r w:rsidR="00F70CD6" w:rsidRPr="00F70CD6">
        <w:rPr>
          <w:b/>
          <w:bCs/>
          <w:color w:val="EE0000"/>
          <w:sz w:val="22"/>
          <w:szCs w:val="22"/>
          <w:highlight w:val="cyan"/>
          <w:lang w:val="en-GB" w:eastAsia="zh-CN"/>
        </w:rPr>
        <w:t>[set up with a 5 second time delay on the “next” button]</w:t>
      </w:r>
    </w:p>
    <w:p w14:paraId="31D868A6" w14:textId="77777777" w:rsidR="00A45C14" w:rsidRPr="00642710" w:rsidRDefault="00A45C14" w:rsidP="008C711A">
      <w:pPr>
        <w:rPr>
          <w:sz w:val="22"/>
          <w:szCs w:val="22"/>
          <w:lang w:val="en-GB" w:eastAsia="zh-CN"/>
        </w:rPr>
      </w:pPr>
    </w:p>
    <w:p w14:paraId="25347A17" w14:textId="1670494A" w:rsidR="001051E5" w:rsidRPr="00642710" w:rsidRDefault="001051E5" w:rsidP="008C711A">
      <w:pPr>
        <w:rPr>
          <w:sz w:val="22"/>
          <w:szCs w:val="22"/>
          <w:lang w:val="en-GB" w:eastAsia="zh-CN"/>
        </w:rPr>
      </w:pPr>
      <w:r w:rsidRPr="00642710">
        <w:rPr>
          <w:sz w:val="22"/>
          <w:szCs w:val="22"/>
          <w:lang w:val="en-GB" w:eastAsia="zh-CN"/>
        </w:rPr>
        <w:t xml:space="preserve">Question </w:t>
      </w:r>
      <w:r w:rsidR="00B8087E" w:rsidRPr="00642710">
        <w:rPr>
          <w:sz w:val="22"/>
          <w:szCs w:val="22"/>
          <w:lang w:val="en-GB" w:eastAsia="zh-CN"/>
        </w:rPr>
        <w:t>11</w:t>
      </w:r>
      <w:r w:rsidRPr="00642710">
        <w:rPr>
          <w:sz w:val="22"/>
          <w:szCs w:val="22"/>
          <w:lang w:val="en-GB" w:eastAsia="zh-CN"/>
        </w:rPr>
        <w:t>:</w:t>
      </w:r>
    </w:p>
    <w:p w14:paraId="52E1949D" w14:textId="77777777" w:rsidR="001051E5" w:rsidRPr="00642710" w:rsidRDefault="001051E5" w:rsidP="008C711A">
      <w:pPr>
        <w:rPr>
          <w:sz w:val="22"/>
          <w:szCs w:val="22"/>
          <w:lang w:val="en-GB" w:eastAsia="zh-CN"/>
        </w:rPr>
      </w:pPr>
    </w:p>
    <w:p w14:paraId="191249DC" w14:textId="2B0FFE66" w:rsidR="008C711A" w:rsidRPr="00642710" w:rsidRDefault="00A870D5" w:rsidP="008C711A">
      <w:pPr>
        <w:rPr>
          <w:sz w:val="22"/>
          <w:szCs w:val="22"/>
          <w:lang w:val="en-GB" w:eastAsia="zh-CN"/>
        </w:rPr>
      </w:pPr>
      <w:r w:rsidRPr="00642710">
        <w:rPr>
          <w:sz w:val="22"/>
          <w:szCs w:val="22"/>
          <w:lang w:val="en-GB" w:eastAsia="zh-CN"/>
        </w:rPr>
        <w:t>Statement</w:t>
      </w:r>
      <w:r w:rsidR="008134A9" w:rsidRPr="00642710">
        <w:rPr>
          <w:sz w:val="22"/>
          <w:szCs w:val="22"/>
          <w:lang w:val="en-GB" w:eastAsia="zh-CN"/>
        </w:rPr>
        <w:t xml:space="preserve"> A</w:t>
      </w:r>
      <w:r w:rsidRPr="00642710">
        <w:rPr>
          <w:sz w:val="22"/>
          <w:szCs w:val="22"/>
          <w:lang w:val="en-GB" w:eastAsia="zh-CN"/>
        </w:rPr>
        <w:t>: “</w:t>
      </w:r>
      <w:r w:rsidR="008C711A" w:rsidRPr="00642710">
        <w:rPr>
          <w:sz w:val="22"/>
          <w:szCs w:val="22"/>
          <w:lang w:val="en-GB" w:eastAsia="zh-CN"/>
        </w:rPr>
        <w:t xml:space="preserve">It is </w:t>
      </w:r>
      <w:r w:rsidR="000865F6" w:rsidRPr="00642710">
        <w:rPr>
          <w:b/>
          <w:bCs/>
          <w:sz w:val="22"/>
          <w:szCs w:val="22"/>
          <w:u w:val="single"/>
          <w:lang w:val="en-GB" w:eastAsia="zh-CN"/>
        </w:rPr>
        <w:t>difficult</w:t>
      </w:r>
      <w:r w:rsidR="008C711A" w:rsidRPr="00642710">
        <w:rPr>
          <w:sz w:val="22"/>
          <w:szCs w:val="22"/>
          <w:lang w:val="en-GB" w:eastAsia="zh-CN"/>
        </w:rPr>
        <w:t xml:space="preserve"> to understand and rectify alarm messages when using the ‘Multistep’ or ‘25 Steps’ function.</w:t>
      </w:r>
      <w:r w:rsidRPr="00642710">
        <w:rPr>
          <w:sz w:val="22"/>
          <w:szCs w:val="22"/>
          <w:lang w:val="en-GB" w:eastAsia="zh-CN"/>
        </w:rPr>
        <w:t>”</w:t>
      </w:r>
    </w:p>
    <w:p w14:paraId="6DA834F7" w14:textId="77777777" w:rsidR="008C711A" w:rsidRPr="00642710" w:rsidRDefault="008C711A" w:rsidP="008C711A">
      <w:pPr>
        <w:rPr>
          <w:sz w:val="22"/>
          <w:szCs w:val="22"/>
          <w:lang w:val="en-GB" w:eastAsia="zh-CN"/>
        </w:rPr>
      </w:pPr>
    </w:p>
    <w:p w14:paraId="6904E2D6"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22B3DD6F" w14:textId="36B538B4" w:rsidR="00A866EF"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589D9D5"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476975F"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499ECED" w14:textId="569D5570" w:rsidR="008C711A" w:rsidRPr="00642710" w:rsidRDefault="00A266A3"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w:t>
      </w:r>
      <w:r w:rsidR="00551F39" w:rsidRPr="00642710">
        <w:rPr>
          <w:rFonts w:ascii="Trebuchet MS" w:hAnsi="Trebuchet MS"/>
          <w:sz w:val="22"/>
          <w:szCs w:val="22"/>
          <w:lang w:val="en-GB" w:eastAsia="zh-CN"/>
        </w:rPr>
        <w:t xml:space="preserve"> haven’t used it</w:t>
      </w:r>
    </w:p>
    <w:p w14:paraId="502342FF" w14:textId="77777777" w:rsidR="008C711A" w:rsidRPr="00642710" w:rsidRDefault="008C711A" w:rsidP="008C711A">
      <w:pPr>
        <w:rPr>
          <w:sz w:val="22"/>
          <w:szCs w:val="22"/>
          <w:lang w:val="en-GB" w:eastAsia="zh-CN"/>
        </w:rPr>
      </w:pPr>
    </w:p>
    <w:p w14:paraId="7192564B" w14:textId="62A7B1FC" w:rsidR="008C711A" w:rsidRPr="00642710" w:rsidRDefault="008134A9" w:rsidP="008C711A">
      <w:pPr>
        <w:rPr>
          <w:sz w:val="22"/>
          <w:szCs w:val="22"/>
          <w:lang w:val="en-GB" w:eastAsia="zh-CN"/>
        </w:rPr>
      </w:pPr>
      <w:r w:rsidRPr="00642710">
        <w:rPr>
          <w:sz w:val="22"/>
          <w:szCs w:val="22"/>
          <w:lang w:val="en-GB" w:eastAsia="zh-CN"/>
        </w:rPr>
        <w:t xml:space="preserve">Statement B: </w:t>
      </w:r>
      <w:r w:rsidR="00975BD2" w:rsidRPr="00642710">
        <w:rPr>
          <w:sz w:val="22"/>
          <w:szCs w:val="22"/>
          <w:lang w:val="en-GB" w:eastAsia="zh-CN"/>
        </w:rPr>
        <w:t>“</w:t>
      </w:r>
      <w:r w:rsidR="008C711A" w:rsidRPr="00642710">
        <w:rPr>
          <w:sz w:val="22"/>
          <w:szCs w:val="22"/>
          <w:lang w:val="en-GB" w:eastAsia="zh-CN"/>
        </w:rPr>
        <w:t xml:space="preserve">It is </w:t>
      </w:r>
      <w:r w:rsidR="008C711A" w:rsidRPr="00642710">
        <w:rPr>
          <w:b/>
          <w:bCs/>
          <w:sz w:val="22"/>
          <w:szCs w:val="22"/>
          <w:u w:val="single"/>
          <w:lang w:val="en-GB" w:eastAsia="zh-CN"/>
        </w:rPr>
        <w:t>easy</w:t>
      </w:r>
      <w:r w:rsidR="008C711A" w:rsidRPr="00642710">
        <w:rPr>
          <w:sz w:val="22"/>
          <w:szCs w:val="22"/>
          <w:lang w:val="en-GB" w:eastAsia="zh-CN"/>
        </w:rPr>
        <w:t xml:space="preserve"> to suspend, </w:t>
      </w:r>
      <w:r w:rsidR="001037C6">
        <w:rPr>
          <w:sz w:val="22"/>
          <w:szCs w:val="22"/>
          <w:lang w:val="en-GB" w:eastAsia="zh-CN"/>
        </w:rPr>
        <w:t xml:space="preserve">pause, </w:t>
      </w:r>
      <w:r w:rsidR="008C711A" w:rsidRPr="00642710">
        <w:rPr>
          <w:sz w:val="22"/>
          <w:szCs w:val="22"/>
          <w:lang w:val="en-GB" w:eastAsia="zh-CN"/>
        </w:rPr>
        <w:t xml:space="preserve">stop or change the rate of delivery, and it is </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when using the ‘Multistep’ or ‘25 Steps’ function.</w:t>
      </w:r>
      <w:r w:rsidRPr="00642710">
        <w:rPr>
          <w:sz w:val="22"/>
          <w:szCs w:val="22"/>
          <w:lang w:val="en-GB" w:eastAsia="zh-CN"/>
        </w:rPr>
        <w:t>”</w:t>
      </w:r>
    </w:p>
    <w:p w14:paraId="1605620D" w14:textId="77777777" w:rsidR="008C711A" w:rsidRPr="00642710" w:rsidRDefault="008C711A" w:rsidP="008C711A">
      <w:pPr>
        <w:rPr>
          <w:sz w:val="22"/>
          <w:szCs w:val="22"/>
          <w:lang w:val="en-GB" w:eastAsia="zh-CN"/>
        </w:rPr>
      </w:pPr>
    </w:p>
    <w:p w14:paraId="42C00904"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C26B89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4846666"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76594652"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F347C01" w14:textId="3EB9EBB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7F0EF9FE" w14:textId="7C805FFC" w:rsidR="008C711A" w:rsidRPr="00642710" w:rsidRDefault="008134A9" w:rsidP="008C711A">
      <w:pPr>
        <w:rPr>
          <w:sz w:val="22"/>
          <w:szCs w:val="22"/>
          <w:lang w:val="en-GB" w:eastAsia="zh-CN"/>
        </w:rPr>
      </w:pPr>
      <w:r w:rsidRPr="00642710">
        <w:rPr>
          <w:sz w:val="22"/>
          <w:szCs w:val="22"/>
          <w:lang w:val="en-GB" w:eastAsia="zh-CN"/>
        </w:rPr>
        <w:t xml:space="preserve">Statement C: </w:t>
      </w:r>
      <w:r w:rsidR="0086277A" w:rsidRPr="00642710">
        <w:rPr>
          <w:sz w:val="22"/>
          <w:szCs w:val="22"/>
          <w:lang w:val="en-GB" w:eastAsia="zh-CN"/>
        </w:rPr>
        <w:t>“</w:t>
      </w:r>
      <w:r w:rsidR="008C711A" w:rsidRPr="00642710">
        <w:rPr>
          <w:sz w:val="22"/>
          <w:szCs w:val="22"/>
          <w:lang w:val="en-GB" w:eastAsia="zh-CN"/>
        </w:rPr>
        <w:t xml:space="preserve">Setting the delivery rates for each step when using the ‘Multistep’ or ‘25 Steps’ function is </w:t>
      </w:r>
      <w:r w:rsidR="000865F6" w:rsidRPr="00642710">
        <w:rPr>
          <w:b/>
          <w:bCs/>
          <w:sz w:val="22"/>
          <w:szCs w:val="22"/>
          <w:u w:val="single"/>
          <w:lang w:val="en-GB" w:eastAsia="zh-CN"/>
        </w:rPr>
        <w:t>NOT easy</w:t>
      </w:r>
      <w:r w:rsidR="008C711A" w:rsidRPr="00642710">
        <w:rPr>
          <w:sz w:val="22"/>
          <w:szCs w:val="22"/>
          <w:lang w:val="en-GB" w:eastAsia="zh-CN"/>
        </w:rPr>
        <w:t xml:space="preserve">, and it is </w:t>
      </w:r>
      <w:r w:rsidRPr="00642710">
        <w:rPr>
          <w:b/>
          <w:bCs/>
          <w:sz w:val="22"/>
          <w:szCs w:val="22"/>
          <w:u w:val="single"/>
          <w:lang w:val="en-GB" w:eastAsia="zh-CN"/>
        </w:rPr>
        <w:t>un</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correctly.</w:t>
      </w:r>
      <w:r w:rsidR="0086277A" w:rsidRPr="00642710">
        <w:rPr>
          <w:sz w:val="22"/>
          <w:szCs w:val="22"/>
          <w:lang w:val="en-GB" w:eastAsia="zh-CN"/>
        </w:rPr>
        <w:t>”</w:t>
      </w:r>
    </w:p>
    <w:p w14:paraId="7C998B9E" w14:textId="77777777" w:rsidR="008C711A" w:rsidRPr="00642710" w:rsidRDefault="008C711A" w:rsidP="008C711A">
      <w:pPr>
        <w:rPr>
          <w:sz w:val="22"/>
          <w:szCs w:val="22"/>
          <w:lang w:val="en-GB" w:eastAsia="zh-CN"/>
        </w:rPr>
      </w:pPr>
    </w:p>
    <w:p w14:paraId="225F686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4135796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3B7F6EE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2CDC7B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98ED178" w14:textId="4360CE4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226D556B" w14:textId="77777777" w:rsidR="008C711A" w:rsidRPr="00642710" w:rsidRDefault="008C711A" w:rsidP="008C711A">
      <w:pPr>
        <w:rPr>
          <w:sz w:val="22"/>
          <w:szCs w:val="22"/>
          <w:lang w:val="en-GB" w:eastAsia="zh-CN"/>
        </w:rPr>
      </w:pPr>
    </w:p>
    <w:p w14:paraId="5FF72C0D" w14:textId="369732EB" w:rsidR="008C711A" w:rsidRPr="00642710" w:rsidRDefault="008134A9" w:rsidP="008C711A">
      <w:pPr>
        <w:rPr>
          <w:sz w:val="22"/>
          <w:szCs w:val="22"/>
          <w:lang w:val="en-GB" w:eastAsia="zh-CN"/>
        </w:rPr>
      </w:pPr>
      <w:r w:rsidRPr="00642710">
        <w:rPr>
          <w:sz w:val="22"/>
          <w:szCs w:val="22"/>
          <w:lang w:val="en-GB" w:eastAsia="zh-CN"/>
        </w:rPr>
        <w:t>Statement D:</w:t>
      </w:r>
      <w:r w:rsidR="0086277A" w:rsidRPr="00642710">
        <w:rPr>
          <w:sz w:val="22"/>
          <w:szCs w:val="22"/>
          <w:lang w:val="en-GB" w:eastAsia="zh-CN"/>
        </w:rPr>
        <w:t xml:space="preserve"> </w:t>
      </w:r>
      <w:r w:rsidRPr="00642710">
        <w:rPr>
          <w:sz w:val="22"/>
          <w:szCs w:val="22"/>
          <w:lang w:val="en-GB" w:eastAsia="zh-CN"/>
        </w:rPr>
        <w:t>“</w:t>
      </w:r>
      <w:r w:rsidR="008C711A" w:rsidRPr="00642710">
        <w:rPr>
          <w:sz w:val="22"/>
          <w:szCs w:val="22"/>
          <w:lang w:val="en-GB" w:eastAsia="zh-CN"/>
        </w:rPr>
        <w:t xml:space="preserve">I have had </w:t>
      </w:r>
      <w:r w:rsidR="008C711A" w:rsidRPr="00642710">
        <w:rPr>
          <w:b/>
          <w:bCs/>
          <w:sz w:val="22"/>
          <w:szCs w:val="22"/>
          <w:u w:val="single"/>
          <w:lang w:val="en-GB" w:eastAsia="zh-CN"/>
        </w:rPr>
        <w:t>more time</w:t>
      </w:r>
      <w:r w:rsidR="008C711A" w:rsidRPr="00642710">
        <w:rPr>
          <w:sz w:val="22"/>
          <w:szCs w:val="22"/>
          <w:lang w:val="en-GB" w:eastAsia="zh-CN"/>
        </w:rPr>
        <w:t xml:space="preserve"> to concentrate on clinical care when using the ‘Multistep’ or ‘25 Steps’ function.</w:t>
      </w:r>
      <w:r w:rsidRPr="00642710">
        <w:rPr>
          <w:sz w:val="22"/>
          <w:szCs w:val="22"/>
          <w:lang w:val="en-GB" w:eastAsia="zh-CN"/>
        </w:rPr>
        <w:t>”</w:t>
      </w:r>
    </w:p>
    <w:p w14:paraId="2861D813" w14:textId="77777777" w:rsidR="008C711A" w:rsidRPr="00642710" w:rsidRDefault="008C711A" w:rsidP="008C711A">
      <w:pPr>
        <w:rPr>
          <w:sz w:val="22"/>
          <w:szCs w:val="22"/>
          <w:lang w:val="en-GB" w:eastAsia="zh-CN"/>
        </w:rPr>
      </w:pPr>
    </w:p>
    <w:p w14:paraId="71E485A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66E8397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5F0CC4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31D91E3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086E44D" w14:textId="0A79008D" w:rsidR="008C711A" w:rsidRPr="00642710" w:rsidRDefault="00D4332B"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04A0E96C" w14:textId="77777777" w:rsidR="00DF1789" w:rsidRDefault="00DF1789" w:rsidP="008C711A">
      <w:pPr>
        <w:rPr>
          <w:sz w:val="22"/>
          <w:szCs w:val="22"/>
          <w:lang w:val="en-GB" w:eastAsia="zh-CN"/>
        </w:rPr>
      </w:pPr>
    </w:p>
    <w:p w14:paraId="394E0B79" w14:textId="77777777" w:rsidR="00CE7483" w:rsidRDefault="00CE7483" w:rsidP="008C711A">
      <w:pPr>
        <w:rPr>
          <w:sz w:val="22"/>
          <w:szCs w:val="22"/>
          <w:lang w:val="en-GB" w:eastAsia="zh-CN"/>
        </w:rPr>
      </w:pPr>
    </w:p>
    <w:p w14:paraId="5C8ABE84" w14:textId="77777777" w:rsidR="00CE7483" w:rsidRDefault="00CE7483" w:rsidP="008C711A">
      <w:pPr>
        <w:rPr>
          <w:sz w:val="22"/>
          <w:szCs w:val="22"/>
          <w:lang w:val="en-GB" w:eastAsia="zh-CN"/>
        </w:rPr>
      </w:pPr>
    </w:p>
    <w:p w14:paraId="2BE0E8B8" w14:textId="77777777" w:rsidR="00CE7483" w:rsidRDefault="00CE7483" w:rsidP="008C711A">
      <w:pPr>
        <w:rPr>
          <w:sz w:val="22"/>
          <w:szCs w:val="22"/>
          <w:lang w:val="en-GB" w:eastAsia="zh-CN"/>
        </w:rPr>
      </w:pPr>
    </w:p>
    <w:p w14:paraId="0BC89CC6" w14:textId="77777777" w:rsidR="00CE7483" w:rsidRDefault="00CE7483" w:rsidP="008C711A">
      <w:pPr>
        <w:rPr>
          <w:sz w:val="22"/>
          <w:szCs w:val="22"/>
          <w:lang w:val="en-GB" w:eastAsia="zh-CN"/>
        </w:rPr>
      </w:pPr>
    </w:p>
    <w:p w14:paraId="022433A6" w14:textId="77777777" w:rsidR="00CE7483" w:rsidRDefault="00CE7483" w:rsidP="008C711A">
      <w:pPr>
        <w:rPr>
          <w:sz w:val="22"/>
          <w:szCs w:val="22"/>
          <w:lang w:val="en-GB" w:eastAsia="zh-CN"/>
        </w:rPr>
      </w:pPr>
    </w:p>
    <w:p w14:paraId="0065BFF5" w14:textId="77777777" w:rsidR="00CE7483" w:rsidRDefault="00CE7483" w:rsidP="008C711A">
      <w:pPr>
        <w:rPr>
          <w:sz w:val="22"/>
          <w:szCs w:val="22"/>
          <w:lang w:val="en-GB" w:eastAsia="zh-CN"/>
        </w:rPr>
      </w:pPr>
    </w:p>
    <w:p w14:paraId="3E61B421" w14:textId="77777777" w:rsidR="00CE7483" w:rsidRDefault="00CE7483" w:rsidP="008C711A">
      <w:pPr>
        <w:rPr>
          <w:sz w:val="22"/>
          <w:szCs w:val="22"/>
          <w:lang w:val="en-GB" w:eastAsia="zh-CN"/>
        </w:rPr>
      </w:pPr>
    </w:p>
    <w:p w14:paraId="7B126432" w14:textId="77777777" w:rsidR="00CE7483" w:rsidRPr="00642710" w:rsidRDefault="00CE7483" w:rsidP="008C711A">
      <w:pPr>
        <w:rPr>
          <w:sz w:val="22"/>
          <w:szCs w:val="22"/>
          <w:lang w:val="en-GB" w:eastAsia="zh-CN"/>
        </w:rPr>
      </w:pPr>
    </w:p>
    <w:p w14:paraId="1EFEC9A9" w14:textId="794C88DF" w:rsidR="00CE7483" w:rsidRPr="00CE7483" w:rsidRDefault="00DF1789" w:rsidP="00DF1789">
      <w:pPr>
        <w:rPr>
          <w:sz w:val="22"/>
          <w:szCs w:val="22"/>
          <w:lang w:eastAsia="zh-CN"/>
        </w:rPr>
      </w:pPr>
      <w:r w:rsidRPr="1329C774">
        <w:rPr>
          <w:sz w:val="22"/>
          <w:szCs w:val="22"/>
          <w:lang w:eastAsia="zh-CN"/>
        </w:rPr>
        <w:t xml:space="preserve">Please </w:t>
      </w:r>
      <w:r w:rsidR="00040FC1" w:rsidRPr="1329C774">
        <w:rPr>
          <w:sz w:val="22"/>
          <w:szCs w:val="22"/>
          <w:lang w:eastAsia="zh-CN"/>
        </w:rPr>
        <w:t>respond to</w:t>
      </w:r>
      <w:r w:rsidRPr="1329C774">
        <w:rPr>
          <w:sz w:val="22"/>
          <w:szCs w:val="22"/>
          <w:lang w:eastAsia="zh-CN"/>
        </w:rPr>
        <w:t xml:space="preserve"> the following </w:t>
      </w:r>
      <w:r w:rsidR="00040FC1" w:rsidRPr="1329C774">
        <w:rPr>
          <w:sz w:val="22"/>
          <w:szCs w:val="22"/>
          <w:lang w:eastAsia="zh-CN"/>
        </w:rPr>
        <w:t>statement</w:t>
      </w:r>
      <w:r w:rsidRPr="1329C774">
        <w:rPr>
          <w:sz w:val="22"/>
          <w:szCs w:val="22"/>
          <w:lang w:eastAsia="zh-CN"/>
        </w:rPr>
        <w:t xml:space="preserve"> if you use </w:t>
      </w:r>
      <w:r w:rsidR="002B31F1" w:rsidRPr="1329C774">
        <w:rPr>
          <w:sz w:val="22"/>
          <w:szCs w:val="22"/>
          <w:lang w:eastAsia="zh-CN"/>
        </w:rPr>
        <w:t xml:space="preserve">the </w:t>
      </w:r>
      <w:r w:rsidRPr="1329C774">
        <w:rPr>
          <w:b/>
          <w:bCs/>
          <w:sz w:val="22"/>
          <w:szCs w:val="22"/>
          <w:lang w:eastAsia="zh-CN"/>
        </w:rPr>
        <w:t xml:space="preserve">Becton Dickinson (BD)’s </w:t>
      </w:r>
      <w:proofErr w:type="spellStart"/>
      <w:r w:rsidRPr="1329C774">
        <w:rPr>
          <w:b/>
          <w:bCs/>
          <w:sz w:val="22"/>
          <w:szCs w:val="22"/>
          <w:lang w:eastAsia="zh-CN"/>
        </w:rPr>
        <w:t>neXus</w:t>
      </w:r>
      <w:proofErr w:type="spellEnd"/>
      <w:r w:rsidRPr="1329C774">
        <w:rPr>
          <w:b/>
          <w:bCs/>
          <w:sz w:val="22"/>
          <w:szCs w:val="22"/>
          <w:lang w:eastAsia="zh-CN"/>
        </w:rPr>
        <w:t xml:space="preserve"> pump</w:t>
      </w:r>
      <w:r w:rsidRPr="1329C774">
        <w:rPr>
          <w:sz w:val="22"/>
          <w:szCs w:val="22"/>
          <w:lang w:eastAsia="zh-CN"/>
        </w:rPr>
        <w:t xml:space="preserve">. If you do not use the BD </w:t>
      </w:r>
      <w:proofErr w:type="spellStart"/>
      <w:r w:rsidRPr="1329C774">
        <w:rPr>
          <w:sz w:val="22"/>
          <w:szCs w:val="22"/>
          <w:lang w:eastAsia="zh-CN"/>
        </w:rPr>
        <w:t>neXus</w:t>
      </w:r>
      <w:proofErr w:type="spellEnd"/>
      <w:r w:rsidRPr="1329C774">
        <w:rPr>
          <w:sz w:val="22"/>
          <w:szCs w:val="22"/>
          <w:lang w:eastAsia="zh-CN"/>
        </w:rPr>
        <w:t xml:space="preserve"> pump</w:t>
      </w:r>
      <w:r w:rsidR="007965C3" w:rsidRPr="1329C774">
        <w:rPr>
          <w:sz w:val="22"/>
          <w:szCs w:val="22"/>
          <w:lang w:eastAsia="zh-CN"/>
        </w:rPr>
        <w:t>,</w:t>
      </w:r>
      <w:r w:rsidRPr="1329C774">
        <w:rPr>
          <w:sz w:val="22"/>
          <w:szCs w:val="22"/>
          <w:lang w:eastAsia="zh-CN"/>
        </w:rPr>
        <w:t xml:space="preserve"> please </w:t>
      </w:r>
      <w:r w:rsidR="007E75FB" w:rsidRPr="1329C774">
        <w:rPr>
          <w:sz w:val="22"/>
          <w:szCs w:val="22"/>
          <w:lang w:eastAsia="zh-CN"/>
        </w:rPr>
        <w:t>select</w:t>
      </w:r>
      <w:r w:rsidRPr="1329C774">
        <w:rPr>
          <w:sz w:val="22"/>
          <w:szCs w:val="22"/>
          <w:lang w:eastAsia="zh-CN"/>
        </w:rPr>
        <w:t xml:space="preserve"> </w:t>
      </w:r>
      <w:r w:rsidR="00246189" w:rsidRPr="1329C774">
        <w:rPr>
          <w:sz w:val="22"/>
          <w:szCs w:val="22"/>
          <w:lang w:eastAsia="zh-CN"/>
        </w:rPr>
        <w:t>“</w:t>
      </w:r>
      <w:r w:rsidR="00D4332B" w:rsidRPr="1329C774">
        <w:rPr>
          <w:b/>
          <w:bCs/>
          <w:sz w:val="22"/>
          <w:szCs w:val="22"/>
          <w:lang w:eastAsia="zh-CN"/>
        </w:rPr>
        <w:t>Not applicable</w:t>
      </w:r>
      <w:r w:rsidR="00040FC1" w:rsidRPr="1329C774">
        <w:rPr>
          <w:b/>
          <w:bCs/>
          <w:sz w:val="22"/>
          <w:szCs w:val="22"/>
          <w:lang w:eastAsia="zh-CN"/>
        </w:rPr>
        <w:t xml:space="preserve"> to me</w:t>
      </w:r>
      <w:r w:rsidR="00246189" w:rsidRPr="1329C774">
        <w:rPr>
          <w:sz w:val="22"/>
          <w:szCs w:val="22"/>
          <w:lang w:eastAsia="zh-CN"/>
        </w:rPr>
        <w:t>”</w:t>
      </w:r>
      <w:r w:rsidRPr="1329C774">
        <w:rPr>
          <w:sz w:val="22"/>
          <w:szCs w:val="22"/>
          <w:lang w:eastAsia="zh-CN"/>
        </w:rPr>
        <w:t>.</w:t>
      </w:r>
    </w:p>
    <w:p w14:paraId="31A9CF66" w14:textId="77777777" w:rsidR="00CE7483" w:rsidRDefault="00CE7483" w:rsidP="00DF1789">
      <w:pPr>
        <w:rPr>
          <w:b/>
          <w:bCs/>
          <w:sz w:val="22"/>
          <w:szCs w:val="22"/>
          <w:lang w:val="en-GB" w:eastAsia="zh-CN"/>
        </w:rPr>
      </w:pPr>
    </w:p>
    <w:p w14:paraId="5116EFBB" w14:textId="0CFB56F5" w:rsidR="00CE7483" w:rsidRDefault="00CE7483" w:rsidP="00DF1789">
      <w:pPr>
        <w:rPr>
          <w:b/>
          <w:bCs/>
          <w:sz w:val="22"/>
          <w:szCs w:val="22"/>
          <w:lang w:val="en-GB" w:eastAsia="zh-CN"/>
        </w:rPr>
      </w:pPr>
      <w:r>
        <w:rPr>
          <w:b/>
          <w:bCs/>
          <w:sz w:val="22"/>
          <w:szCs w:val="22"/>
          <w:lang w:val="en-GB" w:eastAsia="zh-CN"/>
        </w:rPr>
        <w:t xml:space="preserve">BD </w:t>
      </w:r>
      <w:proofErr w:type="spellStart"/>
      <w:r>
        <w:rPr>
          <w:b/>
          <w:bCs/>
          <w:sz w:val="22"/>
          <w:szCs w:val="22"/>
          <w:lang w:val="en-GB" w:eastAsia="zh-CN"/>
        </w:rPr>
        <w:t>ne</w:t>
      </w:r>
      <w:r w:rsidR="00D12B73">
        <w:rPr>
          <w:b/>
          <w:bCs/>
          <w:sz w:val="22"/>
          <w:szCs w:val="22"/>
          <w:lang w:val="en-GB" w:eastAsia="zh-CN"/>
        </w:rPr>
        <w:t>X</w:t>
      </w:r>
      <w:r>
        <w:rPr>
          <w:b/>
          <w:bCs/>
          <w:sz w:val="22"/>
          <w:szCs w:val="22"/>
          <w:lang w:val="en-GB" w:eastAsia="zh-CN"/>
        </w:rPr>
        <w:t>us</w:t>
      </w:r>
      <w:proofErr w:type="spellEnd"/>
      <w:r>
        <w:rPr>
          <w:b/>
          <w:bCs/>
          <w:sz w:val="22"/>
          <w:szCs w:val="22"/>
          <w:lang w:val="en-GB" w:eastAsia="zh-CN"/>
        </w:rPr>
        <w:t xml:space="preserve"> </w:t>
      </w:r>
    </w:p>
    <w:p w14:paraId="5D6C5BB6" w14:textId="727A51B1" w:rsidR="00CE7483" w:rsidRDefault="00CE7483" w:rsidP="00DF1789">
      <w:pPr>
        <w:rPr>
          <w:b/>
          <w:bCs/>
          <w:sz w:val="22"/>
          <w:szCs w:val="22"/>
          <w:lang w:val="en-GB" w:eastAsia="zh-CN"/>
        </w:rPr>
      </w:pPr>
      <w:r w:rsidRPr="00CE7483">
        <w:rPr>
          <w:b/>
          <w:bCs/>
          <w:noProof/>
          <w:sz w:val="22"/>
          <w:szCs w:val="22"/>
          <w:lang w:eastAsia="zh-CN"/>
        </w:rPr>
        <w:drawing>
          <wp:inline distT="0" distB="0" distL="0" distR="0" wp14:anchorId="599CE8B6" wp14:editId="3D47CBF3">
            <wp:extent cx="1005085" cy="1962760"/>
            <wp:effectExtent l="0" t="0" r="0" b="0"/>
            <wp:docPr id="332737298" name="Picture 3">
              <a:extLst xmlns:a="http://schemas.openxmlformats.org/drawingml/2006/main">
                <a:ext uri="{FF2B5EF4-FFF2-40B4-BE49-F238E27FC236}">
                  <a16:creationId xmlns:a16="http://schemas.microsoft.com/office/drawing/2014/main" id="{98B1F996-BED0-A788-030B-FF75365F59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B1F996-BED0-A788-030B-FF75365F59DC}"/>
                        </a:ext>
                      </a:extLst>
                    </pic:cNvPr>
                    <pic:cNvPicPr>
                      <a:picLocks noChangeAspect="1"/>
                    </pic:cNvPicPr>
                  </pic:nvPicPr>
                  <pic:blipFill>
                    <a:blip r:embed="rId13"/>
                    <a:stretch>
                      <a:fillRect/>
                    </a:stretch>
                  </pic:blipFill>
                  <pic:spPr>
                    <a:xfrm>
                      <a:off x="0" y="0"/>
                      <a:ext cx="1052076" cy="2054526"/>
                    </a:xfrm>
                    <a:prstGeom prst="rect">
                      <a:avLst/>
                    </a:prstGeom>
                  </pic:spPr>
                </pic:pic>
              </a:graphicData>
            </a:graphic>
          </wp:inline>
        </w:drawing>
      </w:r>
    </w:p>
    <w:p w14:paraId="5B87CA34" w14:textId="77777777" w:rsidR="00CE7483" w:rsidRPr="00642710" w:rsidRDefault="00CE7483" w:rsidP="00DF1789">
      <w:pPr>
        <w:rPr>
          <w:sz w:val="22"/>
          <w:szCs w:val="22"/>
          <w:lang w:val="en-GB" w:eastAsia="zh-CN"/>
        </w:rPr>
      </w:pPr>
    </w:p>
    <w:p w14:paraId="694FD113" w14:textId="251DBF26" w:rsidR="00D4332B" w:rsidRPr="00642710" w:rsidRDefault="009F0892" w:rsidP="00DF1789">
      <w:pPr>
        <w:rPr>
          <w:sz w:val="22"/>
          <w:szCs w:val="22"/>
          <w:lang w:val="en-GB" w:eastAsia="zh-CN"/>
        </w:rPr>
      </w:pPr>
      <w:r w:rsidRPr="00642710">
        <w:rPr>
          <w:sz w:val="22"/>
          <w:szCs w:val="22"/>
          <w:lang w:val="en-GB" w:eastAsia="zh-CN"/>
        </w:rPr>
        <w:t xml:space="preserve">When using the BD </w:t>
      </w:r>
      <w:proofErr w:type="spellStart"/>
      <w:r w:rsidRPr="00642710">
        <w:rPr>
          <w:sz w:val="22"/>
          <w:szCs w:val="22"/>
          <w:lang w:val="en-GB" w:eastAsia="zh-CN"/>
        </w:rPr>
        <w:t>neXus</w:t>
      </w:r>
      <w:proofErr w:type="spellEnd"/>
      <w:r w:rsidRPr="00642710">
        <w:rPr>
          <w:sz w:val="22"/>
          <w:szCs w:val="22"/>
          <w:lang w:val="en-GB" w:eastAsia="zh-CN"/>
        </w:rPr>
        <w:t xml:space="preserve"> ‘Multistep’ mode</w:t>
      </w:r>
      <w:r w:rsidR="00A57228" w:rsidRPr="00642710">
        <w:rPr>
          <w:sz w:val="22"/>
          <w:szCs w:val="22"/>
          <w:lang w:val="en-GB" w:eastAsia="zh-CN"/>
        </w:rPr>
        <w:t>,</w:t>
      </w:r>
      <w:r w:rsidRPr="00642710">
        <w:rPr>
          <w:sz w:val="22"/>
          <w:szCs w:val="22"/>
          <w:lang w:val="en-GB" w:eastAsia="zh-CN"/>
        </w:rPr>
        <w:t xml:space="preserve"> </w:t>
      </w:r>
      <w:r w:rsidR="00A57228" w:rsidRPr="00642710">
        <w:rPr>
          <w:sz w:val="22"/>
          <w:szCs w:val="22"/>
          <w:lang w:val="en-GB" w:eastAsia="zh-CN"/>
        </w:rPr>
        <w:t>you</w:t>
      </w:r>
      <w:r w:rsidRPr="00642710">
        <w:rPr>
          <w:sz w:val="22"/>
          <w:szCs w:val="22"/>
          <w:lang w:val="en-GB" w:eastAsia="zh-CN"/>
        </w:rPr>
        <w:t xml:space="preserve"> may have received ‘completion alarms’ after each step is finished.</w:t>
      </w:r>
    </w:p>
    <w:p w14:paraId="6BAD02E1" w14:textId="7D805E12" w:rsidR="00DF1789" w:rsidRPr="00642710" w:rsidRDefault="00DF1789" w:rsidP="00DF1789">
      <w:pPr>
        <w:rPr>
          <w:sz w:val="22"/>
          <w:szCs w:val="22"/>
          <w:lang w:val="en-GB" w:eastAsia="zh-CN"/>
        </w:rPr>
      </w:pPr>
      <w:r w:rsidRPr="00642710">
        <w:rPr>
          <w:sz w:val="22"/>
          <w:szCs w:val="22"/>
          <w:lang w:val="en-GB" w:eastAsia="zh-CN"/>
        </w:rPr>
        <w:t xml:space="preserve">Statement E: “The prompts were </w:t>
      </w:r>
      <w:r w:rsidRPr="00642710">
        <w:rPr>
          <w:b/>
          <w:bCs/>
          <w:sz w:val="22"/>
          <w:szCs w:val="22"/>
          <w:u w:val="single"/>
          <w:lang w:val="en-GB" w:eastAsia="zh-CN"/>
        </w:rPr>
        <w:t>useful</w:t>
      </w:r>
      <w:r w:rsidRPr="00642710">
        <w:rPr>
          <w:sz w:val="22"/>
          <w:szCs w:val="22"/>
          <w:lang w:val="en-GB" w:eastAsia="zh-CN"/>
        </w:rPr>
        <w:t xml:space="preserve"> as they act as a reminder to return to the patient to complete vital signs checks before moving to the next infusion step.”</w:t>
      </w:r>
    </w:p>
    <w:p w14:paraId="67546FEA" w14:textId="77777777" w:rsidR="00DF1789" w:rsidRPr="00642710" w:rsidRDefault="00DF1789" w:rsidP="00DF1789">
      <w:pPr>
        <w:rPr>
          <w:sz w:val="22"/>
          <w:szCs w:val="22"/>
          <w:lang w:val="en-GB" w:eastAsia="zh-CN"/>
        </w:rPr>
      </w:pPr>
    </w:p>
    <w:p w14:paraId="754B20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E3058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FC591C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59763EFB"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163354C6" w14:textId="77777777" w:rsidR="00D4332B" w:rsidRPr="00642710" w:rsidRDefault="00D4332B"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64470987" w14:textId="61110226" w:rsidR="00C33C48" w:rsidRPr="00D633DA" w:rsidRDefault="00246189" w:rsidP="00BA2978">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Not applicable</w:t>
      </w:r>
      <w:r w:rsidR="00040FC1" w:rsidRPr="00642710">
        <w:rPr>
          <w:rFonts w:ascii="Trebuchet MS" w:hAnsi="Trebuchet MS"/>
          <w:sz w:val="22"/>
          <w:szCs w:val="22"/>
          <w:lang w:val="en-GB" w:eastAsia="zh-CN"/>
        </w:rPr>
        <w:t xml:space="preserve"> to me</w:t>
      </w:r>
    </w:p>
    <w:p w14:paraId="432C6A28" w14:textId="77777777" w:rsidR="00592D95" w:rsidRPr="00642710" w:rsidRDefault="00592D95" w:rsidP="00BA2978">
      <w:pPr>
        <w:rPr>
          <w:sz w:val="22"/>
          <w:szCs w:val="22"/>
          <w:lang w:val="en-GB" w:eastAsia="zh-CN"/>
        </w:rPr>
      </w:pPr>
    </w:p>
    <w:p w14:paraId="5D551B7C" w14:textId="5DE0DA7E" w:rsidR="00D8606B" w:rsidRPr="00642710" w:rsidRDefault="00D8606B" w:rsidP="00BA2978">
      <w:pPr>
        <w:rPr>
          <w:sz w:val="22"/>
          <w:szCs w:val="22"/>
          <w:lang w:val="en-GB" w:eastAsia="zh-CN"/>
        </w:rPr>
      </w:pPr>
      <w:r w:rsidRPr="00642710">
        <w:rPr>
          <w:sz w:val="22"/>
          <w:szCs w:val="22"/>
          <w:lang w:val="en-GB" w:eastAsia="zh-CN"/>
        </w:rPr>
        <w:t>Q1</w:t>
      </w:r>
      <w:r w:rsidR="00B8087E" w:rsidRPr="00642710">
        <w:rPr>
          <w:sz w:val="22"/>
          <w:szCs w:val="22"/>
          <w:lang w:val="en-GB" w:eastAsia="zh-CN"/>
        </w:rPr>
        <w:t>2</w:t>
      </w:r>
      <w:r w:rsidRPr="00642710">
        <w:rPr>
          <w:sz w:val="22"/>
          <w:szCs w:val="22"/>
          <w:lang w:val="en-GB" w:eastAsia="zh-CN"/>
        </w:rPr>
        <w:t>.</w:t>
      </w:r>
      <w:r w:rsidR="00147451" w:rsidRPr="00642710">
        <w:rPr>
          <w:sz w:val="22"/>
          <w:szCs w:val="22"/>
          <w:lang w:val="en-GB" w:eastAsia="zh-CN"/>
        </w:rPr>
        <w:t xml:space="preserve"> If the “Multistep” or “25 Steps” function could save </w:t>
      </w:r>
      <w:r w:rsidR="006B1FFF">
        <w:rPr>
          <w:sz w:val="22"/>
          <w:szCs w:val="22"/>
          <w:lang w:val="en-GB" w:eastAsia="zh-CN"/>
        </w:rPr>
        <w:t xml:space="preserve">your </w:t>
      </w:r>
      <w:r w:rsidR="00147451" w:rsidRPr="00642710">
        <w:rPr>
          <w:sz w:val="22"/>
          <w:szCs w:val="22"/>
          <w:lang w:val="en-GB" w:eastAsia="zh-CN"/>
        </w:rPr>
        <w:t xml:space="preserve">time </w:t>
      </w:r>
      <w:r w:rsidR="00147451" w:rsidRPr="00780F01">
        <w:rPr>
          <w:b/>
          <w:bCs/>
          <w:sz w:val="22"/>
          <w:szCs w:val="22"/>
          <w:u w:val="single"/>
          <w:lang w:val="en-GB" w:eastAsia="zh-CN"/>
        </w:rPr>
        <w:t>up to 1 hour</w:t>
      </w:r>
      <w:r w:rsidR="00147451" w:rsidRPr="00642710">
        <w:rPr>
          <w:sz w:val="22"/>
          <w:szCs w:val="22"/>
          <w:lang w:val="en-GB" w:eastAsia="zh-CN"/>
        </w:rPr>
        <w:t>, what other activit</w:t>
      </w:r>
      <w:r w:rsidR="006B1FFF">
        <w:rPr>
          <w:sz w:val="22"/>
          <w:szCs w:val="22"/>
          <w:lang w:val="en-GB" w:eastAsia="zh-CN"/>
        </w:rPr>
        <w:t>ies</w:t>
      </w:r>
      <w:r w:rsidR="00147451" w:rsidRPr="00642710">
        <w:rPr>
          <w:sz w:val="22"/>
          <w:szCs w:val="22"/>
          <w:lang w:val="en-GB" w:eastAsia="zh-CN"/>
        </w:rPr>
        <w:t xml:space="preserve"> would you like to do instead?</w:t>
      </w:r>
      <w:r w:rsidR="009A0819">
        <w:rPr>
          <w:sz w:val="22"/>
          <w:szCs w:val="22"/>
          <w:lang w:val="en-GB" w:eastAsia="zh-CN"/>
        </w:rPr>
        <w:t xml:space="preserve"> [</w:t>
      </w:r>
      <w:r w:rsidR="009A0819" w:rsidRPr="00642710">
        <w:rPr>
          <w:sz w:val="22"/>
          <w:szCs w:val="22"/>
          <w:lang w:val="en-GB" w:eastAsia="zh-CN"/>
        </w:rPr>
        <w:t xml:space="preserve">Select </w:t>
      </w:r>
      <w:r w:rsidR="009A0819">
        <w:rPr>
          <w:sz w:val="22"/>
          <w:szCs w:val="22"/>
          <w:lang w:val="en-GB" w:eastAsia="zh-CN"/>
        </w:rPr>
        <w:t>all that apply</w:t>
      </w:r>
      <w:r w:rsidR="009A0819" w:rsidRPr="00642710">
        <w:rPr>
          <w:sz w:val="22"/>
          <w:szCs w:val="22"/>
          <w:lang w:val="en-GB" w:eastAsia="zh-CN"/>
        </w:rPr>
        <w:t>]</w:t>
      </w:r>
      <w:r w:rsidR="00493504">
        <w:rPr>
          <w:sz w:val="22"/>
          <w:szCs w:val="22"/>
          <w:lang w:val="en-GB" w:eastAsia="zh-CN"/>
        </w:rPr>
        <w:t xml:space="preserve"> [</w:t>
      </w:r>
      <w:r w:rsidR="00493504" w:rsidRPr="00574E09">
        <w:rPr>
          <w:color w:val="EE0000"/>
          <w:sz w:val="22"/>
          <w:szCs w:val="22"/>
          <w:highlight w:val="magenta"/>
          <w:lang w:val="en-GB"/>
        </w:rPr>
        <w:t>Randomise the order of option</w:t>
      </w:r>
      <w:r w:rsidR="00493504" w:rsidRPr="00493504">
        <w:rPr>
          <w:color w:val="EE0000"/>
          <w:sz w:val="22"/>
          <w:szCs w:val="22"/>
          <w:highlight w:val="magenta"/>
          <w:lang w:val="en-GB"/>
        </w:rPr>
        <w:t>s, except Other</w:t>
      </w:r>
      <w:r w:rsidR="00493504">
        <w:rPr>
          <w:sz w:val="22"/>
          <w:szCs w:val="22"/>
          <w:lang w:val="en-GB" w:eastAsia="zh-CN"/>
        </w:rPr>
        <w:t>]</w:t>
      </w:r>
    </w:p>
    <w:p w14:paraId="39491322" w14:textId="77777777" w:rsidR="00147451" w:rsidRPr="00642710" w:rsidRDefault="00147451" w:rsidP="00BA2978">
      <w:pPr>
        <w:rPr>
          <w:sz w:val="22"/>
          <w:szCs w:val="22"/>
          <w:lang w:val="en-GB" w:eastAsia="zh-CN"/>
        </w:rPr>
      </w:pPr>
    </w:p>
    <w:p w14:paraId="6CDE776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care, such as taking vital signs</w:t>
      </w:r>
    </w:p>
    <w:p w14:paraId="2D98C780"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counselling</w:t>
      </w:r>
    </w:p>
    <w:p w14:paraId="592A3BC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Non-clinical administrative tasks</w:t>
      </w:r>
    </w:p>
    <w:p w14:paraId="44456AE3"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Teaching and training</w:t>
      </w:r>
    </w:p>
    <w:p w14:paraId="36225584"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Managing additional patients</w:t>
      </w:r>
    </w:p>
    <w:p w14:paraId="4E8C5EBE" w14:textId="754944AF" w:rsidR="002C022A"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59E0A2B6" w14:textId="77777777" w:rsidR="00147451" w:rsidRPr="00642710" w:rsidRDefault="00147451" w:rsidP="00BA2978">
      <w:pPr>
        <w:rPr>
          <w:sz w:val="22"/>
          <w:szCs w:val="22"/>
          <w:lang w:val="en-GB" w:eastAsia="zh-CN"/>
        </w:rPr>
      </w:pPr>
    </w:p>
    <w:p w14:paraId="3737DC92" w14:textId="77777777" w:rsidR="00147451" w:rsidRPr="00642710" w:rsidRDefault="00147451" w:rsidP="00BA2978">
      <w:pPr>
        <w:rPr>
          <w:sz w:val="22"/>
          <w:szCs w:val="22"/>
          <w:lang w:val="en-GB" w:eastAsia="zh-CN"/>
        </w:rPr>
      </w:pPr>
    </w:p>
    <w:p w14:paraId="7680A46A" w14:textId="4617EACC" w:rsidR="00642710" w:rsidRPr="00070104" w:rsidRDefault="00592D95" w:rsidP="008C711A">
      <w:pPr>
        <w:rPr>
          <w:sz w:val="22"/>
          <w:szCs w:val="22"/>
          <w:lang w:val="en-GB" w:eastAsia="zh-CN"/>
        </w:rPr>
      </w:pPr>
      <w:r w:rsidRPr="00642710">
        <w:rPr>
          <w:rFonts w:hint="eastAsia"/>
          <w:sz w:val="22"/>
          <w:szCs w:val="22"/>
          <w:lang w:val="en-GB" w:eastAsia="zh-CN"/>
        </w:rPr>
        <w:t>Questionnaire closed.</w:t>
      </w:r>
    </w:p>
    <w:sectPr w:rsidR="00642710" w:rsidRPr="00070104" w:rsidSect="00143C54">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701" w:right="851" w:bottom="1701" w:left="1134" w:header="567" w:footer="567"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D8A1" w14:textId="77777777" w:rsidR="004E7862" w:rsidRDefault="004E7862">
      <w:r>
        <w:separator/>
      </w:r>
    </w:p>
  </w:endnote>
  <w:endnote w:type="continuationSeparator" w:id="0">
    <w:p w14:paraId="797E8583" w14:textId="77777777" w:rsidR="004E7862" w:rsidRDefault="004E7862">
      <w:r>
        <w:continuationSeparator/>
      </w:r>
    </w:p>
  </w:endnote>
  <w:endnote w:type="continuationNotice" w:id="1">
    <w:p w14:paraId="5259CB30" w14:textId="77777777" w:rsidR="004E7862" w:rsidRDefault="004E78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43CC" w14:textId="77777777" w:rsidR="00B94EAA" w:rsidRDefault="00B94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448C" w14:textId="77777777" w:rsidR="00CF0DE1" w:rsidRPr="000B7381" w:rsidRDefault="00CF0DE1" w:rsidP="005E2491">
    <w:pPr>
      <w:pStyle w:val="Footersmalltext"/>
      <w:ind w:left="0"/>
    </w:pPr>
    <w:r w:rsidRPr="000B7381">
      <w:t xml:space="preserve">Filename: </w:t>
    </w:r>
    <w:fldSimple w:instr="FILENAME   \* MERGEFORMAT">
      <w:r w:rsidR="00026EF5">
        <w:rPr>
          <w:noProof/>
        </w:rPr>
        <w:t>Document2</w:t>
      </w:r>
    </w:fldSimple>
  </w:p>
  <w:p w14:paraId="1E0B79B7"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2" behindDoc="0" locked="1" layoutInCell="1" allowOverlap="1" wp14:anchorId="7366BA9E" wp14:editId="471221A1">
              <wp:simplePos x="0" y="0"/>
              <wp:positionH relativeFrom="page">
                <wp:posOffset>737870</wp:posOffset>
              </wp:positionH>
              <wp:positionV relativeFrom="page">
                <wp:posOffset>9991090</wp:posOffset>
              </wp:positionV>
              <wp:extent cx="6282055" cy="0"/>
              <wp:effectExtent l="13970" t="8890" r="9525" b="1016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C3887" id="Line 3"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39492691" w14:textId="77777777" w:rsidR="00503583" w:rsidRPr="00192A1E" w:rsidRDefault="00503583" w:rsidP="00503583">
    <w:pPr>
      <w:pStyle w:val="Footer"/>
      <w:jc w:val="right"/>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480924">
      <w:rPr>
        <w:noProof/>
        <w:color w:val="7F7F7F"/>
      </w:rPr>
      <w:t>2</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480924">
      <w:rPr>
        <w:noProof/>
        <w:color w:val="7F7F7F"/>
      </w:rPr>
      <w:t>2</w:t>
    </w:r>
    <w:r w:rsidRPr="00192A1E">
      <w:rPr>
        <w:noProof/>
        <w:color w:val="7F7F7F"/>
      </w:rPr>
      <w:fldChar w:fldCharType="end"/>
    </w:r>
    <w:r w:rsidRPr="00192A1E">
      <w:rPr>
        <w:noProof/>
        <w:color w:val="7F7F7F"/>
      </w:rPr>
      <w:tab/>
    </w:r>
    <w:r w:rsidRPr="009F79FB">
      <w:rPr>
        <w:color w:val="7C0052"/>
        <w:sz w:val="12"/>
        <w:szCs w:val="12"/>
      </w:rPr>
      <w:t>www.pddinnovation.com</w:t>
    </w:r>
  </w:p>
  <w:p w14:paraId="46594E49" w14:textId="77777777" w:rsidR="00A54329" w:rsidRPr="009D406B" w:rsidRDefault="00503583" w:rsidP="00503583">
    <w:pPr>
      <w:pStyle w:val="Footersmalltext"/>
      <w:tabs>
        <w:tab w:val="clear" w:pos="8902"/>
        <w:tab w:val="right" w:pos="9923"/>
      </w:tabs>
      <w:ind w:left="0"/>
    </w:pPr>
    <w:r w:rsidRPr="00192A1E">
      <w:rPr>
        <w:color w:val="7F7F7F"/>
      </w:rPr>
      <w:t>© PDD</w:t>
    </w:r>
    <w:r w:rsidR="00EA782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4D74" w14:textId="77777777" w:rsidR="00CF0DE1" w:rsidRPr="000B7381" w:rsidRDefault="00CF0DE1" w:rsidP="0094744E">
    <w:pPr>
      <w:pStyle w:val="Footersmalltext"/>
      <w:ind w:left="-993"/>
    </w:pPr>
    <w:r w:rsidRPr="000B7381">
      <w:t xml:space="preserve">Filename: </w:t>
    </w:r>
    <w:fldSimple w:instr="FILENAME   \* MERGEFORMAT">
      <w:r w:rsidR="00026EF5">
        <w:rPr>
          <w:noProof/>
        </w:rPr>
        <w:t>Document2</w:t>
      </w:r>
    </w:fldSimple>
  </w:p>
  <w:p w14:paraId="53542804"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0" behindDoc="0" locked="1" layoutInCell="1" allowOverlap="1" wp14:anchorId="662FE264" wp14:editId="560CFE07">
              <wp:simplePos x="0" y="0"/>
              <wp:positionH relativeFrom="page">
                <wp:posOffset>737870</wp:posOffset>
              </wp:positionH>
              <wp:positionV relativeFrom="page">
                <wp:posOffset>9991090</wp:posOffset>
              </wp:positionV>
              <wp:extent cx="6282055" cy="0"/>
              <wp:effectExtent l="13970" t="8890" r="9525" b="1016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57DBF"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5E90093A" w14:textId="77777777" w:rsidR="00CF0DE1" w:rsidRPr="00192A1E" w:rsidRDefault="00CF0DE1" w:rsidP="00CF0DE1">
    <w:pPr>
      <w:pStyle w:val="Footer"/>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8833BD">
      <w:rPr>
        <w:noProof/>
        <w:color w:val="7F7F7F"/>
      </w:rPr>
      <w:t>1</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8833BD">
      <w:rPr>
        <w:noProof/>
        <w:color w:val="7F7F7F"/>
      </w:rPr>
      <w:t>1</w:t>
    </w:r>
    <w:r w:rsidRPr="00192A1E">
      <w:rPr>
        <w:noProof/>
        <w:color w:val="7F7F7F"/>
      </w:rPr>
      <w:fldChar w:fldCharType="end"/>
    </w:r>
    <w:r w:rsidR="00A11816">
      <w:rPr>
        <w:noProof/>
        <w:color w:val="7F7F7F"/>
      </w:rPr>
      <w:t xml:space="preserve"> / </w:t>
    </w:r>
    <w:r w:rsidR="00F675EF">
      <w:rPr>
        <w:color w:val="7F7F7F"/>
        <w:szCs w:val="14"/>
      </w:rPr>
      <w:t>T</w:t>
    </w:r>
    <w:r w:rsidR="008833BD">
      <w:rPr>
        <w:noProof/>
        <w:color w:val="7F7F7F"/>
      </w:rPr>
      <w:t>R: 04</w:t>
    </w:r>
    <w:r w:rsidRPr="00192A1E">
      <w:rPr>
        <w:noProof/>
        <w:color w:val="7F7F7F"/>
      </w:rPr>
      <w:tab/>
    </w:r>
    <w:r w:rsidR="009F79FB" w:rsidRPr="009F79FB">
      <w:rPr>
        <w:color w:val="7C0052"/>
        <w:sz w:val="12"/>
        <w:szCs w:val="12"/>
      </w:rPr>
      <w:t>www.pddinnovation.com</w:t>
    </w:r>
  </w:p>
  <w:p w14:paraId="56BEE5DD" w14:textId="77777777" w:rsidR="00A54329" w:rsidRPr="000B7381" w:rsidRDefault="00CF0DE1" w:rsidP="00CF0DE1">
    <w:pPr>
      <w:pStyle w:val="Footersmalltext"/>
    </w:pPr>
    <w:r w:rsidRPr="00192A1E">
      <w:rPr>
        <w:color w:val="7F7F7F"/>
      </w:rPr>
      <w:t>© PDD</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A7F6" w14:textId="77777777" w:rsidR="004E7862" w:rsidRDefault="004E7862">
      <w:r>
        <w:separator/>
      </w:r>
    </w:p>
  </w:footnote>
  <w:footnote w:type="continuationSeparator" w:id="0">
    <w:p w14:paraId="65FB09EE" w14:textId="77777777" w:rsidR="004E7862" w:rsidRDefault="004E7862">
      <w:r>
        <w:continuationSeparator/>
      </w:r>
    </w:p>
  </w:footnote>
  <w:footnote w:type="continuationNotice" w:id="1">
    <w:p w14:paraId="50318812" w14:textId="77777777" w:rsidR="004E7862" w:rsidRDefault="004E78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5C28" w14:textId="77777777" w:rsidR="00B94EAA" w:rsidRDefault="00B94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8284" w14:textId="77777777" w:rsidR="00855D77" w:rsidRDefault="00855D77" w:rsidP="00855D77">
    <w:pPr>
      <w:pStyle w:val="Header"/>
      <w:tabs>
        <w:tab w:val="clear" w:pos="8640"/>
        <w:tab w:val="left" w:pos="2977"/>
        <w:tab w:val="right" w:pos="893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AC09" w14:textId="77777777" w:rsidR="00A54329" w:rsidRDefault="005B483E">
    <w:pPr>
      <w:pStyle w:val="Header"/>
    </w:pPr>
    <w:r>
      <w:rPr>
        <w:noProof/>
        <w:lang w:val="en-GB" w:eastAsia="en-GB"/>
      </w:rPr>
      <w:drawing>
        <wp:anchor distT="0" distB="0" distL="114300" distR="114300" simplePos="0" relativeHeight="251658241" behindDoc="0" locked="1" layoutInCell="1" allowOverlap="1" wp14:anchorId="1DA0FC6D" wp14:editId="44009A65">
          <wp:simplePos x="0" y="0"/>
          <wp:positionH relativeFrom="page">
            <wp:posOffset>720090</wp:posOffset>
          </wp:positionH>
          <wp:positionV relativeFrom="page">
            <wp:posOffset>536575</wp:posOffset>
          </wp:positionV>
          <wp:extent cx="900000" cy="507600"/>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D_logo_no strap_grey 25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0000" cy="507600"/>
                  </a:xfrm>
                  <a:prstGeom prst="rect">
                    <a:avLst/>
                  </a:prstGeom>
                </pic:spPr>
              </pic:pic>
            </a:graphicData>
          </a:graphic>
          <wp14:sizeRelH relativeFrom="page">
            <wp14:pctWidth>0</wp14:pctWidth>
          </wp14:sizeRelH>
          <wp14:sizeRelV relativeFrom="page">
            <wp14:pctHeight>0</wp14:pctHeight>
          </wp14:sizeRelV>
        </wp:anchor>
      </w:drawing>
    </w:r>
  </w:p>
  <w:p w14:paraId="7332B181" w14:textId="77777777" w:rsidR="00A54329" w:rsidRDefault="00A54329">
    <w:pPr>
      <w:pStyle w:val="Header"/>
    </w:pPr>
  </w:p>
  <w:p w14:paraId="7AD092B4" w14:textId="77777777" w:rsidR="00A54329" w:rsidRPr="00CA4E6E" w:rsidRDefault="001E545D" w:rsidP="00CA4E6E">
    <w:pPr>
      <w:pStyle w:val="Documenttitle"/>
    </w:pPr>
    <w:r>
      <w:t>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2AC48D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FAEE2B3A"/>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781A113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B08978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E3364352"/>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2D1AB6AE"/>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CFEE8EF6"/>
    <w:lvl w:ilvl="0">
      <w:start w:val="1"/>
      <w:numFmt w:val="bullet"/>
      <w:lvlText w:val=""/>
      <w:lvlJc w:val="left"/>
      <w:pPr>
        <w:tabs>
          <w:tab w:val="num" w:pos="284"/>
        </w:tabs>
        <w:ind w:left="284" w:hanging="284"/>
      </w:pPr>
      <w:rPr>
        <w:rFonts w:ascii="Symbol" w:hAnsi="Symbol" w:hint="default"/>
      </w:rPr>
    </w:lvl>
  </w:abstractNum>
  <w:abstractNum w:abstractNumId="7" w15:restartNumberingAfterBreak="0">
    <w:nsid w:val="00323A4A"/>
    <w:multiLevelType w:val="hybridMultilevel"/>
    <w:tmpl w:val="F8D81D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4056FFE"/>
    <w:multiLevelType w:val="hybridMultilevel"/>
    <w:tmpl w:val="4684C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496B50"/>
    <w:multiLevelType w:val="hybridMultilevel"/>
    <w:tmpl w:val="79FACA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44DBC"/>
    <w:multiLevelType w:val="hybridMultilevel"/>
    <w:tmpl w:val="C8F27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844901"/>
    <w:multiLevelType w:val="hybridMultilevel"/>
    <w:tmpl w:val="5EFA07E6"/>
    <w:lvl w:ilvl="0" w:tplc="BC6AA8BA">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C080B2A"/>
    <w:multiLevelType w:val="hybridMultilevel"/>
    <w:tmpl w:val="F1A4B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B4993"/>
    <w:multiLevelType w:val="multilevel"/>
    <w:tmpl w:val="81B8DE92"/>
    <w:lvl w:ilvl="0">
      <w:start w:val="1"/>
      <w:numFmt w:val="decimal"/>
      <w:lvlText w:val="%1."/>
      <w:lvlJc w:val="left"/>
      <w:pPr>
        <w:tabs>
          <w:tab w:val="num" w:pos="1021"/>
        </w:tabs>
        <w:ind w:left="1021" w:hanging="102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8F3379"/>
    <w:multiLevelType w:val="hybridMultilevel"/>
    <w:tmpl w:val="ECB8CC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D6347"/>
    <w:multiLevelType w:val="hybridMultilevel"/>
    <w:tmpl w:val="B916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F0F0E"/>
    <w:multiLevelType w:val="multilevel"/>
    <w:tmpl w:val="CD1E92CA"/>
    <w:lvl w:ilvl="0">
      <w:start w:val="1"/>
      <w:numFmt w:val="decimal"/>
      <w:lvlText w:val="%1."/>
      <w:lvlJc w:val="left"/>
      <w:pPr>
        <w:tabs>
          <w:tab w:val="num" w:pos="-454"/>
        </w:tabs>
        <w:ind w:left="-454" w:hanging="567"/>
      </w:pPr>
      <w:rPr>
        <w:rFonts w:hint="default"/>
      </w:rPr>
    </w:lvl>
    <w:lvl w:ilvl="1">
      <w:start w:val="1"/>
      <w:numFmt w:val="decimal"/>
      <w:lvlText w:val="%1.%2."/>
      <w:lvlJc w:val="left"/>
      <w:pPr>
        <w:tabs>
          <w:tab w:val="num" w:pos="-454"/>
        </w:tabs>
        <w:ind w:left="-454" w:hanging="567"/>
      </w:pPr>
      <w:rPr>
        <w:rFonts w:hint="default"/>
      </w:rPr>
    </w:lvl>
    <w:lvl w:ilvl="2">
      <w:start w:val="1"/>
      <w:numFmt w:val="decimal"/>
      <w:lvlText w:val="%1.%2.%3."/>
      <w:lvlJc w:val="left"/>
      <w:pPr>
        <w:tabs>
          <w:tab w:val="num" w:pos="1629"/>
        </w:tabs>
        <w:ind w:left="1053" w:hanging="504"/>
      </w:pPr>
      <w:rPr>
        <w:rFonts w:hint="default"/>
      </w:rPr>
    </w:lvl>
    <w:lvl w:ilvl="3">
      <w:start w:val="1"/>
      <w:numFmt w:val="decimal"/>
      <w:lvlText w:val="%1.%2.%3.%4."/>
      <w:lvlJc w:val="left"/>
      <w:pPr>
        <w:tabs>
          <w:tab w:val="num" w:pos="1989"/>
        </w:tabs>
        <w:ind w:left="1557" w:hanging="648"/>
      </w:pPr>
      <w:rPr>
        <w:rFonts w:hint="default"/>
      </w:rPr>
    </w:lvl>
    <w:lvl w:ilvl="4">
      <w:start w:val="1"/>
      <w:numFmt w:val="decimal"/>
      <w:lvlText w:val="%1.%2.%3.%4.%5."/>
      <w:lvlJc w:val="left"/>
      <w:pPr>
        <w:tabs>
          <w:tab w:val="num" w:pos="2709"/>
        </w:tabs>
        <w:ind w:left="2061" w:hanging="792"/>
      </w:pPr>
      <w:rPr>
        <w:rFonts w:hint="default"/>
      </w:rPr>
    </w:lvl>
    <w:lvl w:ilvl="5">
      <w:start w:val="1"/>
      <w:numFmt w:val="decimal"/>
      <w:lvlText w:val="%1.%2.%3.%4.%5.%6."/>
      <w:lvlJc w:val="left"/>
      <w:pPr>
        <w:tabs>
          <w:tab w:val="num" w:pos="3429"/>
        </w:tabs>
        <w:ind w:left="2565" w:hanging="936"/>
      </w:pPr>
      <w:rPr>
        <w:rFonts w:hint="default"/>
      </w:rPr>
    </w:lvl>
    <w:lvl w:ilvl="6">
      <w:start w:val="1"/>
      <w:numFmt w:val="decimal"/>
      <w:lvlText w:val="%1.%2.%3.%4.%5.%6.%7."/>
      <w:lvlJc w:val="left"/>
      <w:pPr>
        <w:tabs>
          <w:tab w:val="num" w:pos="4149"/>
        </w:tabs>
        <w:ind w:left="3069" w:hanging="1080"/>
      </w:pPr>
      <w:rPr>
        <w:rFonts w:hint="default"/>
      </w:rPr>
    </w:lvl>
    <w:lvl w:ilvl="7">
      <w:start w:val="1"/>
      <w:numFmt w:val="decimal"/>
      <w:lvlText w:val="%1.%2.%3.%4.%5.%6.%7.%8."/>
      <w:lvlJc w:val="left"/>
      <w:pPr>
        <w:tabs>
          <w:tab w:val="num" w:pos="4509"/>
        </w:tabs>
        <w:ind w:left="3573" w:hanging="1224"/>
      </w:pPr>
      <w:rPr>
        <w:rFonts w:hint="default"/>
      </w:rPr>
    </w:lvl>
    <w:lvl w:ilvl="8">
      <w:start w:val="1"/>
      <w:numFmt w:val="decimal"/>
      <w:lvlText w:val="%1.%2.%3.%4.%5.%6.%7.%8.%9."/>
      <w:lvlJc w:val="left"/>
      <w:pPr>
        <w:tabs>
          <w:tab w:val="num" w:pos="5229"/>
        </w:tabs>
        <w:ind w:left="4149" w:hanging="1440"/>
      </w:pPr>
      <w:rPr>
        <w:rFonts w:hint="default"/>
      </w:rPr>
    </w:lvl>
  </w:abstractNum>
  <w:abstractNum w:abstractNumId="17" w15:restartNumberingAfterBreak="0">
    <w:nsid w:val="33395AA0"/>
    <w:multiLevelType w:val="multilevel"/>
    <w:tmpl w:val="301058F4"/>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779"/>
        </w:tabs>
        <w:ind w:left="203" w:hanging="504"/>
      </w:pPr>
      <w:rPr>
        <w:rFonts w:hint="default"/>
      </w:rPr>
    </w:lvl>
    <w:lvl w:ilvl="3">
      <w:start w:val="1"/>
      <w:numFmt w:val="decimal"/>
      <w:lvlText w:val="%1.%2.%3.%4."/>
      <w:lvlJc w:val="left"/>
      <w:pPr>
        <w:tabs>
          <w:tab w:val="num" w:pos="1139"/>
        </w:tabs>
        <w:ind w:left="707" w:hanging="648"/>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18" w15:restartNumberingAfterBreak="0">
    <w:nsid w:val="33D53C0F"/>
    <w:multiLevelType w:val="hybridMultilevel"/>
    <w:tmpl w:val="A2FC3B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14221"/>
    <w:multiLevelType w:val="hybridMultilevel"/>
    <w:tmpl w:val="77FC5C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30DC4"/>
    <w:multiLevelType w:val="hybridMultilevel"/>
    <w:tmpl w:val="9474B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FC635D"/>
    <w:multiLevelType w:val="hybridMultilevel"/>
    <w:tmpl w:val="772EBF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C43B6"/>
    <w:multiLevelType w:val="multilevel"/>
    <w:tmpl w:val="BEF0922E"/>
    <w:lvl w:ilvl="0">
      <w:start w:val="1"/>
      <w:numFmt w:val="bullet"/>
      <w:pStyle w:val="ListBullet"/>
      <w:lvlText w:val=""/>
      <w:lvlJc w:val="left"/>
      <w:pPr>
        <w:tabs>
          <w:tab w:val="num" w:pos="284"/>
        </w:tabs>
        <w:ind w:left="284" w:hanging="284"/>
      </w:pPr>
      <w:rPr>
        <w:rFonts w:ascii="Symbol" w:hAnsi="Symbol" w:cs="Times New Roman" w:hint="default"/>
      </w:rPr>
    </w:lvl>
    <w:lvl w:ilvl="1">
      <w:start w:val="1"/>
      <w:numFmt w:val="bullet"/>
      <w:pStyle w:val="ListBullet2"/>
      <w:lvlText w:val="–"/>
      <w:lvlJc w:val="left"/>
      <w:pPr>
        <w:tabs>
          <w:tab w:val="num" w:pos="567"/>
        </w:tabs>
        <w:ind w:left="567" w:hanging="283"/>
      </w:pPr>
      <w:rPr>
        <w:rFonts w:ascii="Times New Roman" w:hAnsi="Times New Roman" w:cs="Times New Roman" w:hint="default"/>
      </w:rPr>
    </w:lvl>
    <w:lvl w:ilvl="2">
      <w:start w:val="1"/>
      <w:numFmt w:val="lowerLetter"/>
      <w:pStyle w:val="ListBullet3"/>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3" w15:restartNumberingAfterBreak="0">
    <w:nsid w:val="4A696977"/>
    <w:multiLevelType w:val="hybridMultilevel"/>
    <w:tmpl w:val="91305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580EF1"/>
    <w:multiLevelType w:val="hybridMultilevel"/>
    <w:tmpl w:val="C2F25A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F46BDC"/>
    <w:multiLevelType w:val="multilevel"/>
    <w:tmpl w:val="CCD23760"/>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0"/>
        </w:tabs>
        <w:ind w:left="0" w:hanging="1021"/>
      </w:pPr>
      <w:rPr>
        <w:rFonts w:hint="default"/>
      </w:rPr>
    </w:lvl>
    <w:lvl w:ilvl="3">
      <w:start w:val="1"/>
      <w:numFmt w:val="decimal"/>
      <w:lvlText w:val="%1.%2.%3.%4."/>
      <w:lvlJc w:val="left"/>
      <w:pPr>
        <w:tabs>
          <w:tab w:val="num" w:pos="0"/>
        </w:tabs>
        <w:ind w:left="0" w:hanging="1021"/>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26" w15:restartNumberingAfterBreak="0">
    <w:nsid w:val="516D1735"/>
    <w:multiLevelType w:val="multilevel"/>
    <w:tmpl w:val="C6BA7C16"/>
    <w:lvl w:ilvl="0">
      <w:start w:val="1"/>
      <w:numFmt w:val="decimal"/>
      <w:lvlText w:val="%1."/>
      <w:lvlJc w:val="left"/>
      <w:pPr>
        <w:tabs>
          <w:tab w:val="num" w:pos="1021"/>
        </w:tabs>
        <w:ind w:left="1021" w:hanging="204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27109BA"/>
    <w:multiLevelType w:val="hybridMultilevel"/>
    <w:tmpl w:val="B0927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B50293"/>
    <w:multiLevelType w:val="hybridMultilevel"/>
    <w:tmpl w:val="4E986D62"/>
    <w:lvl w:ilvl="0" w:tplc="495EFFF6">
      <w:start w:val="6"/>
      <w:numFmt w:val="bullet"/>
      <w:lvlText w:val=""/>
      <w:lvlJc w:val="left"/>
      <w:pPr>
        <w:ind w:left="1494"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4A2F88"/>
    <w:multiLevelType w:val="multilevel"/>
    <w:tmpl w:val="3FB806AE"/>
    <w:lvl w:ilvl="0">
      <w:start w:val="1"/>
      <w:numFmt w:val="decimal"/>
      <w:pStyle w:val="Heading1"/>
      <w:lvlText w:val="%1."/>
      <w:lvlJc w:val="left"/>
      <w:pPr>
        <w:tabs>
          <w:tab w:val="num" w:pos="0"/>
        </w:tabs>
        <w:ind w:left="0" w:hanging="1021"/>
      </w:pPr>
      <w:rPr>
        <w:rFonts w:hint="default"/>
      </w:rPr>
    </w:lvl>
    <w:lvl w:ilvl="1">
      <w:start w:val="1"/>
      <w:numFmt w:val="decimal"/>
      <w:pStyle w:val="Heading2"/>
      <w:lvlText w:val="%1.%2."/>
      <w:lvlJc w:val="left"/>
      <w:pPr>
        <w:tabs>
          <w:tab w:val="num" w:pos="0"/>
        </w:tabs>
        <w:ind w:left="0" w:hanging="1021"/>
      </w:pPr>
      <w:rPr>
        <w:rFonts w:hint="default"/>
      </w:rPr>
    </w:lvl>
    <w:lvl w:ilvl="2">
      <w:start w:val="1"/>
      <w:numFmt w:val="decimal"/>
      <w:pStyle w:val="Heading3"/>
      <w:lvlText w:val="%1.%2.%3."/>
      <w:lvlJc w:val="left"/>
      <w:pPr>
        <w:tabs>
          <w:tab w:val="num" w:pos="0"/>
        </w:tabs>
        <w:ind w:left="0" w:hanging="1021"/>
      </w:pPr>
      <w:rPr>
        <w:rFonts w:hint="default"/>
      </w:rPr>
    </w:lvl>
    <w:lvl w:ilvl="3">
      <w:start w:val="1"/>
      <w:numFmt w:val="decimal"/>
      <w:pStyle w:val="Heading4"/>
      <w:lvlText w:val="%1.%2.%3.%4."/>
      <w:lvlJc w:val="left"/>
      <w:pPr>
        <w:tabs>
          <w:tab w:val="num" w:pos="0"/>
        </w:tabs>
        <w:ind w:left="0" w:hanging="1021"/>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0" w15:restartNumberingAfterBreak="0">
    <w:nsid w:val="60F012F7"/>
    <w:multiLevelType w:val="hybridMultilevel"/>
    <w:tmpl w:val="ADD2E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4404F2"/>
    <w:multiLevelType w:val="hybridMultilevel"/>
    <w:tmpl w:val="B60A34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54E51"/>
    <w:multiLevelType w:val="hybridMultilevel"/>
    <w:tmpl w:val="66D43B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25C95"/>
    <w:multiLevelType w:val="multilevel"/>
    <w:tmpl w:val="EBF4A172"/>
    <w:lvl w:ilvl="0">
      <w:start w:val="1"/>
      <w:numFmt w:val="decimal"/>
      <w:pStyle w:val="ListNumber"/>
      <w:lvlText w:val="%1."/>
      <w:lvlJc w:val="left"/>
      <w:pPr>
        <w:ind w:left="284" w:hanging="284"/>
      </w:pPr>
      <w:rPr>
        <w:rFonts w:hint="default"/>
      </w:rPr>
    </w:lvl>
    <w:lvl w:ilvl="1">
      <w:start w:val="1"/>
      <w:numFmt w:val="decimal"/>
      <w:pStyle w:val="ListNumber2"/>
      <w:lvlText w:val="%2."/>
      <w:lvlJc w:val="left"/>
      <w:pPr>
        <w:ind w:left="567" w:hanging="283"/>
      </w:pPr>
      <w:rPr>
        <w:rFonts w:hint="default"/>
      </w:rPr>
    </w:lvl>
    <w:lvl w:ilvl="2">
      <w:start w:val="1"/>
      <w:numFmt w:val="decimal"/>
      <w:pStyle w:val="ListNumber3"/>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C423B43"/>
    <w:multiLevelType w:val="hybridMultilevel"/>
    <w:tmpl w:val="BFA80B2A"/>
    <w:lvl w:ilvl="0" w:tplc="8FDA434A">
      <w:start w:val="1"/>
      <w:numFmt w:val="bullet"/>
      <w:lvlText w:val=""/>
      <w:lvlJc w:val="left"/>
      <w:pPr>
        <w:ind w:left="720"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D06805"/>
    <w:multiLevelType w:val="multilevel"/>
    <w:tmpl w:val="5B7C228E"/>
    <w:lvl w:ilvl="0">
      <w:start w:val="1"/>
      <w:numFmt w:val="bullet"/>
      <w:lvlText w:val=""/>
      <w:lvlJc w:val="left"/>
      <w:pPr>
        <w:tabs>
          <w:tab w:val="num" w:pos="284"/>
        </w:tabs>
        <w:ind w:left="284" w:hanging="284"/>
      </w:pPr>
      <w:rPr>
        <w:rFonts w:ascii="Symbol" w:hAnsi="Symbol" w:cs="Times New Roman" w:hint="default"/>
      </w:rPr>
    </w:lvl>
    <w:lvl w:ilvl="1">
      <w:start w:val="1"/>
      <w:numFmt w:val="bullet"/>
      <w:lvlText w:val="–"/>
      <w:lvlJc w:val="left"/>
      <w:pPr>
        <w:tabs>
          <w:tab w:val="num" w:pos="567"/>
        </w:tabs>
        <w:ind w:left="567" w:hanging="283"/>
      </w:pPr>
      <w:rPr>
        <w:rFonts w:ascii="Times New Roman" w:hAnsi="Times New Roman" w:cs="Times New Roman" w:hint="default"/>
      </w:rPr>
    </w:lvl>
    <w:lvl w:ilvl="2">
      <w:start w:val="1"/>
      <w:numFmt w:val="lowerLetter"/>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6" w15:restartNumberingAfterBreak="0">
    <w:nsid w:val="7FBC2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0380283">
    <w:abstractNumId w:val="29"/>
  </w:num>
  <w:num w:numId="2" w16cid:durableId="1278104547">
    <w:abstractNumId w:val="13"/>
  </w:num>
  <w:num w:numId="3" w16cid:durableId="343821252">
    <w:abstractNumId w:val="26"/>
  </w:num>
  <w:num w:numId="4" w16cid:durableId="1251893853">
    <w:abstractNumId w:val="6"/>
  </w:num>
  <w:num w:numId="5" w16cid:durableId="622465848">
    <w:abstractNumId w:val="5"/>
  </w:num>
  <w:num w:numId="6" w16cid:durableId="165486077">
    <w:abstractNumId w:val="4"/>
  </w:num>
  <w:num w:numId="7" w16cid:durableId="916941632">
    <w:abstractNumId w:val="3"/>
  </w:num>
  <w:num w:numId="8" w16cid:durableId="732894411">
    <w:abstractNumId w:val="2"/>
  </w:num>
  <w:num w:numId="9" w16cid:durableId="1511604929">
    <w:abstractNumId w:val="33"/>
  </w:num>
  <w:num w:numId="10" w16cid:durableId="180819623">
    <w:abstractNumId w:val="29"/>
  </w:num>
  <w:num w:numId="11" w16cid:durableId="1161893938">
    <w:abstractNumId w:val="29"/>
  </w:num>
  <w:num w:numId="12" w16cid:durableId="2031905217">
    <w:abstractNumId w:val="17"/>
  </w:num>
  <w:num w:numId="13" w16cid:durableId="522015940">
    <w:abstractNumId w:val="16"/>
  </w:num>
  <w:num w:numId="14" w16cid:durableId="1496218770">
    <w:abstractNumId w:val="29"/>
  </w:num>
  <w:num w:numId="15" w16cid:durableId="1066104496">
    <w:abstractNumId w:val="29"/>
  </w:num>
  <w:num w:numId="16" w16cid:durableId="878978933">
    <w:abstractNumId w:val="29"/>
  </w:num>
  <w:num w:numId="17" w16cid:durableId="604070165">
    <w:abstractNumId w:val="29"/>
  </w:num>
  <w:num w:numId="18" w16cid:durableId="1973174169">
    <w:abstractNumId w:val="22"/>
  </w:num>
  <w:num w:numId="19" w16cid:durableId="1429501158">
    <w:abstractNumId w:val="22"/>
  </w:num>
  <w:num w:numId="20" w16cid:durableId="47998789">
    <w:abstractNumId w:val="22"/>
  </w:num>
  <w:num w:numId="21" w16cid:durableId="355159135">
    <w:abstractNumId w:val="25"/>
  </w:num>
  <w:num w:numId="22" w16cid:durableId="1898318203">
    <w:abstractNumId w:val="35"/>
  </w:num>
  <w:num w:numId="23" w16cid:durableId="1685400622">
    <w:abstractNumId w:val="36"/>
  </w:num>
  <w:num w:numId="24" w16cid:durableId="346559119">
    <w:abstractNumId w:val="1"/>
  </w:num>
  <w:num w:numId="25" w16cid:durableId="2066835125">
    <w:abstractNumId w:val="0"/>
  </w:num>
  <w:num w:numId="26" w16cid:durableId="1427264793">
    <w:abstractNumId w:val="9"/>
  </w:num>
  <w:num w:numId="27" w16cid:durableId="875890289">
    <w:abstractNumId w:val="12"/>
  </w:num>
  <w:num w:numId="28" w16cid:durableId="210072393">
    <w:abstractNumId w:val="31"/>
  </w:num>
  <w:num w:numId="29" w16cid:durableId="1919749919">
    <w:abstractNumId w:val="21"/>
  </w:num>
  <w:num w:numId="30" w16cid:durableId="330451511">
    <w:abstractNumId w:val="32"/>
  </w:num>
  <w:num w:numId="31" w16cid:durableId="130710697">
    <w:abstractNumId w:val="14"/>
  </w:num>
  <w:num w:numId="32" w16cid:durableId="1847598959">
    <w:abstractNumId w:val="15"/>
  </w:num>
  <w:num w:numId="33" w16cid:durableId="269287584">
    <w:abstractNumId w:val="19"/>
  </w:num>
  <w:num w:numId="34" w16cid:durableId="1828134471">
    <w:abstractNumId w:val="18"/>
  </w:num>
  <w:num w:numId="35" w16cid:durableId="650133002">
    <w:abstractNumId w:val="24"/>
  </w:num>
  <w:num w:numId="36" w16cid:durableId="742878300">
    <w:abstractNumId w:val="27"/>
  </w:num>
  <w:num w:numId="37" w16cid:durableId="1920867724">
    <w:abstractNumId w:val="20"/>
  </w:num>
  <w:num w:numId="38" w16cid:durableId="370569743">
    <w:abstractNumId w:val="8"/>
  </w:num>
  <w:num w:numId="39" w16cid:durableId="809709956">
    <w:abstractNumId w:val="23"/>
  </w:num>
  <w:num w:numId="40" w16cid:durableId="495536567">
    <w:abstractNumId w:val="28"/>
  </w:num>
  <w:num w:numId="41" w16cid:durableId="239757378">
    <w:abstractNumId w:val="7"/>
  </w:num>
  <w:num w:numId="42" w16cid:durableId="1451625347">
    <w:abstractNumId w:val="34"/>
  </w:num>
  <w:num w:numId="43" w16cid:durableId="1856066567">
    <w:abstractNumId w:val="30"/>
  </w:num>
  <w:num w:numId="44" w16cid:durableId="88014867">
    <w:abstractNumId w:val="10"/>
  </w:num>
  <w:num w:numId="45" w16cid:durableId="1231770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F5"/>
    <w:rsid w:val="00002FC2"/>
    <w:rsid w:val="00007C54"/>
    <w:rsid w:val="00011F8D"/>
    <w:rsid w:val="0001240D"/>
    <w:rsid w:val="00012E42"/>
    <w:rsid w:val="00013DA0"/>
    <w:rsid w:val="00015D12"/>
    <w:rsid w:val="00026EF5"/>
    <w:rsid w:val="00027A31"/>
    <w:rsid w:val="000332B1"/>
    <w:rsid w:val="00033943"/>
    <w:rsid w:val="000340AC"/>
    <w:rsid w:val="00034E68"/>
    <w:rsid w:val="00037741"/>
    <w:rsid w:val="00040FC1"/>
    <w:rsid w:val="0004574C"/>
    <w:rsid w:val="000510C5"/>
    <w:rsid w:val="0005238B"/>
    <w:rsid w:val="000543A3"/>
    <w:rsid w:val="00055DC2"/>
    <w:rsid w:val="00057773"/>
    <w:rsid w:val="00057F8F"/>
    <w:rsid w:val="00063E41"/>
    <w:rsid w:val="000656A1"/>
    <w:rsid w:val="00070104"/>
    <w:rsid w:val="00071356"/>
    <w:rsid w:val="00073415"/>
    <w:rsid w:val="000736F2"/>
    <w:rsid w:val="000739B2"/>
    <w:rsid w:val="000827BF"/>
    <w:rsid w:val="0008337D"/>
    <w:rsid w:val="000865F6"/>
    <w:rsid w:val="00086F2C"/>
    <w:rsid w:val="0008717C"/>
    <w:rsid w:val="00087D21"/>
    <w:rsid w:val="00092F64"/>
    <w:rsid w:val="00095202"/>
    <w:rsid w:val="000A39E4"/>
    <w:rsid w:val="000A7912"/>
    <w:rsid w:val="000B12FE"/>
    <w:rsid w:val="000B14F1"/>
    <w:rsid w:val="000B38F7"/>
    <w:rsid w:val="000B6BC9"/>
    <w:rsid w:val="000B7381"/>
    <w:rsid w:val="000B7AC3"/>
    <w:rsid w:val="000C1E44"/>
    <w:rsid w:val="000C4DE8"/>
    <w:rsid w:val="000C7862"/>
    <w:rsid w:val="000E330A"/>
    <w:rsid w:val="000E4410"/>
    <w:rsid w:val="000E4F6A"/>
    <w:rsid w:val="000F421D"/>
    <w:rsid w:val="000F48DF"/>
    <w:rsid w:val="000F6E5E"/>
    <w:rsid w:val="00101405"/>
    <w:rsid w:val="0010336D"/>
    <w:rsid w:val="001037C6"/>
    <w:rsid w:val="0010438B"/>
    <w:rsid w:val="001051E5"/>
    <w:rsid w:val="001074AB"/>
    <w:rsid w:val="00111A32"/>
    <w:rsid w:val="00116E1E"/>
    <w:rsid w:val="00120F6E"/>
    <w:rsid w:val="00124B12"/>
    <w:rsid w:val="00125B7C"/>
    <w:rsid w:val="00131911"/>
    <w:rsid w:val="0014268D"/>
    <w:rsid w:val="00143C54"/>
    <w:rsid w:val="00146691"/>
    <w:rsid w:val="00146C3F"/>
    <w:rsid w:val="00147451"/>
    <w:rsid w:val="00150125"/>
    <w:rsid w:val="00150687"/>
    <w:rsid w:val="00150CEF"/>
    <w:rsid w:val="001517D2"/>
    <w:rsid w:val="0015298A"/>
    <w:rsid w:val="001540C5"/>
    <w:rsid w:val="001547E4"/>
    <w:rsid w:val="00154F28"/>
    <w:rsid w:val="001646E7"/>
    <w:rsid w:val="0016785D"/>
    <w:rsid w:val="0017421A"/>
    <w:rsid w:val="00176DC0"/>
    <w:rsid w:val="00176DCA"/>
    <w:rsid w:val="00181458"/>
    <w:rsid w:val="00181BC6"/>
    <w:rsid w:val="00183709"/>
    <w:rsid w:val="001869C5"/>
    <w:rsid w:val="0019563C"/>
    <w:rsid w:val="00195E1F"/>
    <w:rsid w:val="00196992"/>
    <w:rsid w:val="001A04BB"/>
    <w:rsid w:val="001A61C3"/>
    <w:rsid w:val="001A7BEF"/>
    <w:rsid w:val="001B17D8"/>
    <w:rsid w:val="001B279B"/>
    <w:rsid w:val="001B6444"/>
    <w:rsid w:val="001B6921"/>
    <w:rsid w:val="001B6C64"/>
    <w:rsid w:val="001C4202"/>
    <w:rsid w:val="001C668F"/>
    <w:rsid w:val="001D5B5C"/>
    <w:rsid w:val="001E2C04"/>
    <w:rsid w:val="001E545D"/>
    <w:rsid w:val="001F004B"/>
    <w:rsid w:val="001F1E53"/>
    <w:rsid w:val="001F4F81"/>
    <w:rsid w:val="001F534B"/>
    <w:rsid w:val="001F560E"/>
    <w:rsid w:val="002158B2"/>
    <w:rsid w:val="00215F7B"/>
    <w:rsid w:val="002216A1"/>
    <w:rsid w:val="0022346F"/>
    <w:rsid w:val="00225286"/>
    <w:rsid w:val="00230EA4"/>
    <w:rsid w:val="00231E5F"/>
    <w:rsid w:val="002326A7"/>
    <w:rsid w:val="0023454B"/>
    <w:rsid w:val="00243068"/>
    <w:rsid w:val="0024493D"/>
    <w:rsid w:val="00246189"/>
    <w:rsid w:val="00246685"/>
    <w:rsid w:val="00247057"/>
    <w:rsid w:val="0025257B"/>
    <w:rsid w:val="00253690"/>
    <w:rsid w:val="002543B4"/>
    <w:rsid w:val="00260EF5"/>
    <w:rsid w:val="00261E08"/>
    <w:rsid w:val="00262ECC"/>
    <w:rsid w:val="002662EF"/>
    <w:rsid w:val="00266DEF"/>
    <w:rsid w:val="002727FF"/>
    <w:rsid w:val="00281523"/>
    <w:rsid w:val="002856F6"/>
    <w:rsid w:val="00285D89"/>
    <w:rsid w:val="00286377"/>
    <w:rsid w:val="00290DB6"/>
    <w:rsid w:val="00290F02"/>
    <w:rsid w:val="00291283"/>
    <w:rsid w:val="00293B3D"/>
    <w:rsid w:val="002A11CF"/>
    <w:rsid w:val="002A2720"/>
    <w:rsid w:val="002A47B0"/>
    <w:rsid w:val="002A6444"/>
    <w:rsid w:val="002A65AD"/>
    <w:rsid w:val="002B31F1"/>
    <w:rsid w:val="002B3862"/>
    <w:rsid w:val="002B68CF"/>
    <w:rsid w:val="002C022A"/>
    <w:rsid w:val="002C6490"/>
    <w:rsid w:val="002D2250"/>
    <w:rsid w:val="002E02A8"/>
    <w:rsid w:val="002E3A05"/>
    <w:rsid w:val="002E42D3"/>
    <w:rsid w:val="002E6D72"/>
    <w:rsid w:val="002E76C1"/>
    <w:rsid w:val="002F03B9"/>
    <w:rsid w:val="00300246"/>
    <w:rsid w:val="003054D3"/>
    <w:rsid w:val="00306CD6"/>
    <w:rsid w:val="00312CF6"/>
    <w:rsid w:val="0031587E"/>
    <w:rsid w:val="00316A71"/>
    <w:rsid w:val="00316ADE"/>
    <w:rsid w:val="0032156B"/>
    <w:rsid w:val="003241FF"/>
    <w:rsid w:val="00324843"/>
    <w:rsid w:val="003359B4"/>
    <w:rsid w:val="0033769E"/>
    <w:rsid w:val="0034088B"/>
    <w:rsid w:val="00350DEA"/>
    <w:rsid w:val="003615FE"/>
    <w:rsid w:val="00364F1A"/>
    <w:rsid w:val="00370B0E"/>
    <w:rsid w:val="00371127"/>
    <w:rsid w:val="00372B13"/>
    <w:rsid w:val="00377408"/>
    <w:rsid w:val="003778D3"/>
    <w:rsid w:val="003824BC"/>
    <w:rsid w:val="003845F9"/>
    <w:rsid w:val="00384646"/>
    <w:rsid w:val="003913DD"/>
    <w:rsid w:val="00392E3B"/>
    <w:rsid w:val="00394CAD"/>
    <w:rsid w:val="003A1F55"/>
    <w:rsid w:val="003A5A21"/>
    <w:rsid w:val="003A6AA4"/>
    <w:rsid w:val="003B08B1"/>
    <w:rsid w:val="003B10F6"/>
    <w:rsid w:val="003B1F58"/>
    <w:rsid w:val="003B5433"/>
    <w:rsid w:val="003B64B1"/>
    <w:rsid w:val="003B6999"/>
    <w:rsid w:val="003C1DBC"/>
    <w:rsid w:val="003C7001"/>
    <w:rsid w:val="003C7691"/>
    <w:rsid w:val="003D7C4D"/>
    <w:rsid w:val="003D7F6B"/>
    <w:rsid w:val="003E09B7"/>
    <w:rsid w:val="003E6D86"/>
    <w:rsid w:val="003F017A"/>
    <w:rsid w:val="003F7082"/>
    <w:rsid w:val="00401CBE"/>
    <w:rsid w:val="004208AA"/>
    <w:rsid w:val="004332D0"/>
    <w:rsid w:val="00434C3D"/>
    <w:rsid w:val="004411DD"/>
    <w:rsid w:val="004434BB"/>
    <w:rsid w:val="00444743"/>
    <w:rsid w:val="0045041C"/>
    <w:rsid w:val="00456CA0"/>
    <w:rsid w:val="004626EA"/>
    <w:rsid w:val="00463AB5"/>
    <w:rsid w:val="0046552A"/>
    <w:rsid w:val="00467D41"/>
    <w:rsid w:val="00474B69"/>
    <w:rsid w:val="00477C1B"/>
    <w:rsid w:val="00480924"/>
    <w:rsid w:val="00486F73"/>
    <w:rsid w:val="00490ABC"/>
    <w:rsid w:val="00493400"/>
    <w:rsid w:val="00493504"/>
    <w:rsid w:val="00497230"/>
    <w:rsid w:val="00497CBE"/>
    <w:rsid w:val="004A30F6"/>
    <w:rsid w:val="004A52B7"/>
    <w:rsid w:val="004B1C70"/>
    <w:rsid w:val="004C2349"/>
    <w:rsid w:val="004C4DBF"/>
    <w:rsid w:val="004C5068"/>
    <w:rsid w:val="004C7FD9"/>
    <w:rsid w:val="004D453A"/>
    <w:rsid w:val="004E3FAE"/>
    <w:rsid w:val="004E5DF6"/>
    <w:rsid w:val="004E6381"/>
    <w:rsid w:val="004E7862"/>
    <w:rsid w:val="004F25A2"/>
    <w:rsid w:val="005001DC"/>
    <w:rsid w:val="00501A65"/>
    <w:rsid w:val="00501FA5"/>
    <w:rsid w:val="0050290C"/>
    <w:rsid w:val="00503583"/>
    <w:rsid w:val="00506E67"/>
    <w:rsid w:val="0051436F"/>
    <w:rsid w:val="00514593"/>
    <w:rsid w:val="00524EB3"/>
    <w:rsid w:val="005265FF"/>
    <w:rsid w:val="0053797D"/>
    <w:rsid w:val="00542CC0"/>
    <w:rsid w:val="005459BB"/>
    <w:rsid w:val="00547BBA"/>
    <w:rsid w:val="00547DA3"/>
    <w:rsid w:val="00551F39"/>
    <w:rsid w:val="00556B91"/>
    <w:rsid w:val="0056462D"/>
    <w:rsid w:val="00566512"/>
    <w:rsid w:val="00574D81"/>
    <w:rsid w:val="00574E09"/>
    <w:rsid w:val="00575619"/>
    <w:rsid w:val="005806AD"/>
    <w:rsid w:val="00580B4E"/>
    <w:rsid w:val="00582F1E"/>
    <w:rsid w:val="00584495"/>
    <w:rsid w:val="00586E01"/>
    <w:rsid w:val="00592446"/>
    <w:rsid w:val="00592D95"/>
    <w:rsid w:val="005947EC"/>
    <w:rsid w:val="005A1B60"/>
    <w:rsid w:val="005A5CE8"/>
    <w:rsid w:val="005A69BC"/>
    <w:rsid w:val="005B0A9A"/>
    <w:rsid w:val="005B1843"/>
    <w:rsid w:val="005B1AD6"/>
    <w:rsid w:val="005B483E"/>
    <w:rsid w:val="005B4E00"/>
    <w:rsid w:val="005C0EFB"/>
    <w:rsid w:val="005C17FD"/>
    <w:rsid w:val="005C2292"/>
    <w:rsid w:val="005C68E0"/>
    <w:rsid w:val="005C7F55"/>
    <w:rsid w:val="005D4513"/>
    <w:rsid w:val="005D7254"/>
    <w:rsid w:val="005E187E"/>
    <w:rsid w:val="005E2491"/>
    <w:rsid w:val="005E263B"/>
    <w:rsid w:val="005E4A26"/>
    <w:rsid w:val="005E5DD7"/>
    <w:rsid w:val="005F08DC"/>
    <w:rsid w:val="005F0C14"/>
    <w:rsid w:val="005F2AA0"/>
    <w:rsid w:val="005F3CD8"/>
    <w:rsid w:val="005F4326"/>
    <w:rsid w:val="005F6BD2"/>
    <w:rsid w:val="006016A3"/>
    <w:rsid w:val="006052A6"/>
    <w:rsid w:val="0060796E"/>
    <w:rsid w:val="00610B29"/>
    <w:rsid w:val="00611CCF"/>
    <w:rsid w:val="00611E09"/>
    <w:rsid w:val="00616B2D"/>
    <w:rsid w:val="00617365"/>
    <w:rsid w:val="00642710"/>
    <w:rsid w:val="00642794"/>
    <w:rsid w:val="006515A0"/>
    <w:rsid w:val="00652C76"/>
    <w:rsid w:val="00655B83"/>
    <w:rsid w:val="00656B11"/>
    <w:rsid w:val="006570F9"/>
    <w:rsid w:val="00660951"/>
    <w:rsid w:val="006703B5"/>
    <w:rsid w:val="0067233F"/>
    <w:rsid w:val="00672F15"/>
    <w:rsid w:val="00673773"/>
    <w:rsid w:val="00673A66"/>
    <w:rsid w:val="0067540C"/>
    <w:rsid w:val="006767C9"/>
    <w:rsid w:val="0068099A"/>
    <w:rsid w:val="00685802"/>
    <w:rsid w:val="00685D49"/>
    <w:rsid w:val="00687679"/>
    <w:rsid w:val="00687CD0"/>
    <w:rsid w:val="0069047A"/>
    <w:rsid w:val="00694DE0"/>
    <w:rsid w:val="006A0BEF"/>
    <w:rsid w:val="006A3560"/>
    <w:rsid w:val="006A356A"/>
    <w:rsid w:val="006A4CA5"/>
    <w:rsid w:val="006A57D0"/>
    <w:rsid w:val="006B1FFF"/>
    <w:rsid w:val="006B319C"/>
    <w:rsid w:val="006B458C"/>
    <w:rsid w:val="006B6C6C"/>
    <w:rsid w:val="006C15B8"/>
    <w:rsid w:val="006C40E1"/>
    <w:rsid w:val="006C4463"/>
    <w:rsid w:val="006C6B59"/>
    <w:rsid w:val="006D578D"/>
    <w:rsid w:val="006E5268"/>
    <w:rsid w:val="006E7556"/>
    <w:rsid w:val="006F3816"/>
    <w:rsid w:val="006F69BB"/>
    <w:rsid w:val="006F6BCA"/>
    <w:rsid w:val="007026C1"/>
    <w:rsid w:val="00703C59"/>
    <w:rsid w:val="0070549C"/>
    <w:rsid w:val="007078FC"/>
    <w:rsid w:val="007123E1"/>
    <w:rsid w:val="007131C4"/>
    <w:rsid w:val="007174B1"/>
    <w:rsid w:val="00717AE9"/>
    <w:rsid w:val="007252C2"/>
    <w:rsid w:val="007339F9"/>
    <w:rsid w:val="007342A2"/>
    <w:rsid w:val="00735CCD"/>
    <w:rsid w:val="00744C61"/>
    <w:rsid w:val="00744DB3"/>
    <w:rsid w:val="00750997"/>
    <w:rsid w:val="00755ED1"/>
    <w:rsid w:val="00757D1B"/>
    <w:rsid w:val="00757EA4"/>
    <w:rsid w:val="0076381B"/>
    <w:rsid w:val="0077026D"/>
    <w:rsid w:val="007718F4"/>
    <w:rsid w:val="00771EEC"/>
    <w:rsid w:val="00772D9E"/>
    <w:rsid w:val="007739EE"/>
    <w:rsid w:val="00774214"/>
    <w:rsid w:val="00774EA7"/>
    <w:rsid w:val="007761C6"/>
    <w:rsid w:val="00776A9D"/>
    <w:rsid w:val="007778F6"/>
    <w:rsid w:val="00780F01"/>
    <w:rsid w:val="00781CF7"/>
    <w:rsid w:val="00783E33"/>
    <w:rsid w:val="007860D2"/>
    <w:rsid w:val="00786E76"/>
    <w:rsid w:val="0079183B"/>
    <w:rsid w:val="00793C20"/>
    <w:rsid w:val="0079512F"/>
    <w:rsid w:val="007965C3"/>
    <w:rsid w:val="007A0115"/>
    <w:rsid w:val="007A1013"/>
    <w:rsid w:val="007A1C91"/>
    <w:rsid w:val="007B057D"/>
    <w:rsid w:val="007B5EE7"/>
    <w:rsid w:val="007B6306"/>
    <w:rsid w:val="007C02EA"/>
    <w:rsid w:val="007C1091"/>
    <w:rsid w:val="007C1618"/>
    <w:rsid w:val="007C621F"/>
    <w:rsid w:val="007D0B1C"/>
    <w:rsid w:val="007D2A66"/>
    <w:rsid w:val="007E2A83"/>
    <w:rsid w:val="007E4F45"/>
    <w:rsid w:val="007E5D00"/>
    <w:rsid w:val="007E75FB"/>
    <w:rsid w:val="007F1193"/>
    <w:rsid w:val="007F31B1"/>
    <w:rsid w:val="007F3DE4"/>
    <w:rsid w:val="007F6A73"/>
    <w:rsid w:val="007F7850"/>
    <w:rsid w:val="008025E6"/>
    <w:rsid w:val="008033A2"/>
    <w:rsid w:val="008073B1"/>
    <w:rsid w:val="008079EA"/>
    <w:rsid w:val="00810E70"/>
    <w:rsid w:val="0081293F"/>
    <w:rsid w:val="008134A9"/>
    <w:rsid w:val="00815E33"/>
    <w:rsid w:val="00817785"/>
    <w:rsid w:val="0083090A"/>
    <w:rsid w:val="008335C1"/>
    <w:rsid w:val="00834E79"/>
    <w:rsid w:val="00836E9B"/>
    <w:rsid w:val="008407C6"/>
    <w:rsid w:val="0084177D"/>
    <w:rsid w:val="0084338B"/>
    <w:rsid w:val="00843D0C"/>
    <w:rsid w:val="00843D41"/>
    <w:rsid w:val="00845BEC"/>
    <w:rsid w:val="008508DB"/>
    <w:rsid w:val="00850BE6"/>
    <w:rsid w:val="00855D77"/>
    <w:rsid w:val="0086277A"/>
    <w:rsid w:val="00867735"/>
    <w:rsid w:val="00872AFA"/>
    <w:rsid w:val="00873CB6"/>
    <w:rsid w:val="008745E8"/>
    <w:rsid w:val="00877252"/>
    <w:rsid w:val="008833BD"/>
    <w:rsid w:val="0089328C"/>
    <w:rsid w:val="00893DB6"/>
    <w:rsid w:val="00895097"/>
    <w:rsid w:val="00897B21"/>
    <w:rsid w:val="008A6749"/>
    <w:rsid w:val="008A690C"/>
    <w:rsid w:val="008A768E"/>
    <w:rsid w:val="008B0727"/>
    <w:rsid w:val="008B24C6"/>
    <w:rsid w:val="008B321C"/>
    <w:rsid w:val="008B744F"/>
    <w:rsid w:val="008C14F4"/>
    <w:rsid w:val="008C5136"/>
    <w:rsid w:val="008C6A35"/>
    <w:rsid w:val="008C6E6F"/>
    <w:rsid w:val="008C711A"/>
    <w:rsid w:val="008C7638"/>
    <w:rsid w:val="008D43F2"/>
    <w:rsid w:val="008D4F0F"/>
    <w:rsid w:val="008D587B"/>
    <w:rsid w:val="008E0251"/>
    <w:rsid w:val="008E2515"/>
    <w:rsid w:val="008E3992"/>
    <w:rsid w:val="008E3BCA"/>
    <w:rsid w:val="008E5679"/>
    <w:rsid w:val="008F0A07"/>
    <w:rsid w:val="008F1E39"/>
    <w:rsid w:val="008F28DB"/>
    <w:rsid w:val="008F679F"/>
    <w:rsid w:val="008F6E6A"/>
    <w:rsid w:val="0090084D"/>
    <w:rsid w:val="009032FD"/>
    <w:rsid w:val="009035CD"/>
    <w:rsid w:val="00913F40"/>
    <w:rsid w:val="0091416C"/>
    <w:rsid w:val="0091767D"/>
    <w:rsid w:val="009208D8"/>
    <w:rsid w:val="00922517"/>
    <w:rsid w:val="00923088"/>
    <w:rsid w:val="00927665"/>
    <w:rsid w:val="00935041"/>
    <w:rsid w:val="00942E96"/>
    <w:rsid w:val="00943270"/>
    <w:rsid w:val="009472CE"/>
    <w:rsid w:val="0094744E"/>
    <w:rsid w:val="009660A5"/>
    <w:rsid w:val="009660B8"/>
    <w:rsid w:val="00970FBB"/>
    <w:rsid w:val="00971597"/>
    <w:rsid w:val="00973807"/>
    <w:rsid w:val="00975BD2"/>
    <w:rsid w:val="00976B24"/>
    <w:rsid w:val="00977FEF"/>
    <w:rsid w:val="0098013E"/>
    <w:rsid w:val="009830A7"/>
    <w:rsid w:val="00983FA0"/>
    <w:rsid w:val="00986931"/>
    <w:rsid w:val="00990659"/>
    <w:rsid w:val="00991069"/>
    <w:rsid w:val="00992844"/>
    <w:rsid w:val="00993D5F"/>
    <w:rsid w:val="009969FD"/>
    <w:rsid w:val="0099791A"/>
    <w:rsid w:val="009A0819"/>
    <w:rsid w:val="009A303E"/>
    <w:rsid w:val="009A3E56"/>
    <w:rsid w:val="009A4325"/>
    <w:rsid w:val="009B2AD7"/>
    <w:rsid w:val="009B4F23"/>
    <w:rsid w:val="009B618A"/>
    <w:rsid w:val="009C2B89"/>
    <w:rsid w:val="009C2D61"/>
    <w:rsid w:val="009C323D"/>
    <w:rsid w:val="009C7319"/>
    <w:rsid w:val="009D1845"/>
    <w:rsid w:val="009D1CF5"/>
    <w:rsid w:val="009D2A72"/>
    <w:rsid w:val="009D2B3B"/>
    <w:rsid w:val="009D406B"/>
    <w:rsid w:val="009D484E"/>
    <w:rsid w:val="009D488E"/>
    <w:rsid w:val="009D4AB3"/>
    <w:rsid w:val="009D5A8F"/>
    <w:rsid w:val="009D7DEE"/>
    <w:rsid w:val="009E18F0"/>
    <w:rsid w:val="009E5987"/>
    <w:rsid w:val="009F0892"/>
    <w:rsid w:val="009F1842"/>
    <w:rsid w:val="009F1AD6"/>
    <w:rsid w:val="009F34D6"/>
    <w:rsid w:val="009F5C02"/>
    <w:rsid w:val="009F6428"/>
    <w:rsid w:val="009F79FB"/>
    <w:rsid w:val="00A02F7A"/>
    <w:rsid w:val="00A036CB"/>
    <w:rsid w:val="00A054A5"/>
    <w:rsid w:val="00A05849"/>
    <w:rsid w:val="00A11816"/>
    <w:rsid w:val="00A13FFE"/>
    <w:rsid w:val="00A24E32"/>
    <w:rsid w:val="00A26160"/>
    <w:rsid w:val="00A266A3"/>
    <w:rsid w:val="00A273AD"/>
    <w:rsid w:val="00A27879"/>
    <w:rsid w:val="00A31C7A"/>
    <w:rsid w:val="00A326D9"/>
    <w:rsid w:val="00A32EED"/>
    <w:rsid w:val="00A373FD"/>
    <w:rsid w:val="00A44578"/>
    <w:rsid w:val="00A45C14"/>
    <w:rsid w:val="00A464B8"/>
    <w:rsid w:val="00A5155E"/>
    <w:rsid w:val="00A51D4F"/>
    <w:rsid w:val="00A52A95"/>
    <w:rsid w:val="00A54329"/>
    <w:rsid w:val="00A55FC2"/>
    <w:rsid w:val="00A563AD"/>
    <w:rsid w:val="00A57228"/>
    <w:rsid w:val="00A645A5"/>
    <w:rsid w:val="00A64893"/>
    <w:rsid w:val="00A66C18"/>
    <w:rsid w:val="00A7247F"/>
    <w:rsid w:val="00A7573B"/>
    <w:rsid w:val="00A75CB7"/>
    <w:rsid w:val="00A77E78"/>
    <w:rsid w:val="00A80FE6"/>
    <w:rsid w:val="00A83B13"/>
    <w:rsid w:val="00A8434A"/>
    <w:rsid w:val="00A84D2C"/>
    <w:rsid w:val="00A866EF"/>
    <w:rsid w:val="00A870D5"/>
    <w:rsid w:val="00A905AA"/>
    <w:rsid w:val="00A93890"/>
    <w:rsid w:val="00A93F81"/>
    <w:rsid w:val="00AA08C0"/>
    <w:rsid w:val="00AA2E29"/>
    <w:rsid w:val="00AA509A"/>
    <w:rsid w:val="00AA5765"/>
    <w:rsid w:val="00AA5B64"/>
    <w:rsid w:val="00AB1A6A"/>
    <w:rsid w:val="00AB3278"/>
    <w:rsid w:val="00AB6711"/>
    <w:rsid w:val="00AB76A9"/>
    <w:rsid w:val="00AB7A9F"/>
    <w:rsid w:val="00AC659F"/>
    <w:rsid w:val="00AC6B77"/>
    <w:rsid w:val="00AD3594"/>
    <w:rsid w:val="00AD5C88"/>
    <w:rsid w:val="00AE0547"/>
    <w:rsid w:val="00AE34B2"/>
    <w:rsid w:val="00AE52D2"/>
    <w:rsid w:val="00AE5A6B"/>
    <w:rsid w:val="00AE69B3"/>
    <w:rsid w:val="00AF0A5A"/>
    <w:rsid w:val="00AF381B"/>
    <w:rsid w:val="00AF6809"/>
    <w:rsid w:val="00B00F42"/>
    <w:rsid w:val="00B02296"/>
    <w:rsid w:val="00B115F5"/>
    <w:rsid w:val="00B13F29"/>
    <w:rsid w:val="00B13FD0"/>
    <w:rsid w:val="00B22A49"/>
    <w:rsid w:val="00B233C6"/>
    <w:rsid w:val="00B25D8E"/>
    <w:rsid w:val="00B26E59"/>
    <w:rsid w:val="00B273BA"/>
    <w:rsid w:val="00B2789C"/>
    <w:rsid w:val="00B321F5"/>
    <w:rsid w:val="00B32FCE"/>
    <w:rsid w:val="00B34CB4"/>
    <w:rsid w:val="00B34D95"/>
    <w:rsid w:val="00B361B2"/>
    <w:rsid w:val="00B3769A"/>
    <w:rsid w:val="00B40EFC"/>
    <w:rsid w:val="00B41064"/>
    <w:rsid w:val="00B423F1"/>
    <w:rsid w:val="00B435C2"/>
    <w:rsid w:val="00B43FC9"/>
    <w:rsid w:val="00B44F86"/>
    <w:rsid w:val="00B46E7D"/>
    <w:rsid w:val="00B51F90"/>
    <w:rsid w:val="00B54571"/>
    <w:rsid w:val="00B566DE"/>
    <w:rsid w:val="00B60909"/>
    <w:rsid w:val="00B626B9"/>
    <w:rsid w:val="00B64297"/>
    <w:rsid w:val="00B8087E"/>
    <w:rsid w:val="00B82E7A"/>
    <w:rsid w:val="00B85276"/>
    <w:rsid w:val="00B87611"/>
    <w:rsid w:val="00B94EAA"/>
    <w:rsid w:val="00B96BC5"/>
    <w:rsid w:val="00BA2978"/>
    <w:rsid w:val="00BA4B16"/>
    <w:rsid w:val="00BA599B"/>
    <w:rsid w:val="00BA6222"/>
    <w:rsid w:val="00BA6B9D"/>
    <w:rsid w:val="00BA6DE8"/>
    <w:rsid w:val="00BB1B54"/>
    <w:rsid w:val="00BB49B2"/>
    <w:rsid w:val="00BB6620"/>
    <w:rsid w:val="00BB71EA"/>
    <w:rsid w:val="00BC5E3B"/>
    <w:rsid w:val="00BD44C2"/>
    <w:rsid w:val="00BD6FF6"/>
    <w:rsid w:val="00BE36CE"/>
    <w:rsid w:val="00BF18BB"/>
    <w:rsid w:val="00BF2DA4"/>
    <w:rsid w:val="00C01E50"/>
    <w:rsid w:val="00C02666"/>
    <w:rsid w:val="00C118CB"/>
    <w:rsid w:val="00C12486"/>
    <w:rsid w:val="00C15E92"/>
    <w:rsid w:val="00C21DC9"/>
    <w:rsid w:val="00C24E88"/>
    <w:rsid w:val="00C2708C"/>
    <w:rsid w:val="00C3132F"/>
    <w:rsid w:val="00C322C8"/>
    <w:rsid w:val="00C32E40"/>
    <w:rsid w:val="00C33C48"/>
    <w:rsid w:val="00C34387"/>
    <w:rsid w:val="00C46D7A"/>
    <w:rsid w:val="00C53B79"/>
    <w:rsid w:val="00C53FF6"/>
    <w:rsid w:val="00C6209C"/>
    <w:rsid w:val="00C62777"/>
    <w:rsid w:val="00C81641"/>
    <w:rsid w:val="00C82044"/>
    <w:rsid w:val="00C840C1"/>
    <w:rsid w:val="00C8623B"/>
    <w:rsid w:val="00C92639"/>
    <w:rsid w:val="00C945A6"/>
    <w:rsid w:val="00C96EC6"/>
    <w:rsid w:val="00C97FEA"/>
    <w:rsid w:val="00CA2651"/>
    <w:rsid w:val="00CA45F3"/>
    <w:rsid w:val="00CA46FA"/>
    <w:rsid w:val="00CA4C18"/>
    <w:rsid w:val="00CA4E6E"/>
    <w:rsid w:val="00CA614C"/>
    <w:rsid w:val="00CA6B16"/>
    <w:rsid w:val="00CB2D35"/>
    <w:rsid w:val="00CB3E1C"/>
    <w:rsid w:val="00CC21D7"/>
    <w:rsid w:val="00CC444F"/>
    <w:rsid w:val="00CD1018"/>
    <w:rsid w:val="00CD2CCF"/>
    <w:rsid w:val="00CE1D26"/>
    <w:rsid w:val="00CE5438"/>
    <w:rsid w:val="00CE7483"/>
    <w:rsid w:val="00CE765F"/>
    <w:rsid w:val="00CE7E5D"/>
    <w:rsid w:val="00CF0DE1"/>
    <w:rsid w:val="00CF10A3"/>
    <w:rsid w:val="00CF5CAA"/>
    <w:rsid w:val="00D00DD1"/>
    <w:rsid w:val="00D018A8"/>
    <w:rsid w:val="00D02EF1"/>
    <w:rsid w:val="00D04302"/>
    <w:rsid w:val="00D04B4C"/>
    <w:rsid w:val="00D061C0"/>
    <w:rsid w:val="00D062B4"/>
    <w:rsid w:val="00D06693"/>
    <w:rsid w:val="00D06894"/>
    <w:rsid w:val="00D0783B"/>
    <w:rsid w:val="00D10B4B"/>
    <w:rsid w:val="00D11C46"/>
    <w:rsid w:val="00D12B73"/>
    <w:rsid w:val="00D13ACA"/>
    <w:rsid w:val="00D14268"/>
    <w:rsid w:val="00D14417"/>
    <w:rsid w:val="00D14465"/>
    <w:rsid w:val="00D15959"/>
    <w:rsid w:val="00D219E9"/>
    <w:rsid w:val="00D251ED"/>
    <w:rsid w:val="00D253B5"/>
    <w:rsid w:val="00D329C2"/>
    <w:rsid w:val="00D359A3"/>
    <w:rsid w:val="00D4332B"/>
    <w:rsid w:val="00D508D6"/>
    <w:rsid w:val="00D520FC"/>
    <w:rsid w:val="00D53FEF"/>
    <w:rsid w:val="00D55C35"/>
    <w:rsid w:val="00D5722A"/>
    <w:rsid w:val="00D633DA"/>
    <w:rsid w:val="00D64E33"/>
    <w:rsid w:val="00D665D2"/>
    <w:rsid w:val="00D711E1"/>
    <w:rsid w:val="00D71DC2"/>
    <w:rsid w:val="00D74866"/>
    <w:rsid w:val="00D80CE1"/>
    <w:rsid w:val="00D82D74"/>
    <w:rsid w:val="00D85994"/>
    <w:rsid w:val="00D8606B"/>
    <w:rsid w:val="00D91A75"/>
    <w:rsid w:val="00D94C6B"/>
    <w:rsid w:val="00DA4F13"/>
    <w:rsid w:val="00DA54CD"/>
    <w:rsid w:val="00DB1668"/>
    <w:rsid w:val="00DB2D7C"/>
    <w:rsid w:val="00DC30DB"/>
    <w:rsid w:val="00DC60EC"/>
    <w:rsid w:val="00DE187F"/>
    <w:rsid w:val="00DE6109"/>
    <w:rsid w:val="00DF1789"/>
    <w:rsid w:val="00DF5B84"/>
    <w:rsid w:val="00DF60FA"/>
    <w:rsid w:val="00DF77E3"/>
    <w:rsid w:val="00E01F51"/>
    <w:rsid w:val="00E046C6"/>
    <w:rsid w:val="00E14058"/>
    <w:rsid w:val="00E15AC1"/>
    <w:rsid w:val="00E162F9"/>
    <w:rsid w:val="00E1733B"/>
    <w:rsid w:val="00E17499"/>
    <w:rsid w:val="00E20582"/>
    <w:rsid w:val="00E2332B"/>
    <w:rsid w:val="00E24F8F"/>
    <w:rsid w:val="00E26A0F"/>
    <w:rsid w:val="00E37A1F"/>
    <w:rsid w:val="00E37C3D"/>
    <w:rsid w:val="00E417B2"/>
    <w:rsid w:val="00E42E1E"/>
    <w:rsid w:val="00E46CDA"/>
    <w:rsid w:val="00E53EEA"/>
    <w:rsid w:val="00E5411E"/>
    <w:rsid w:val="00E54557"/>
    <w:rsid w:val="00E54AD5"/>
    <w:rsid w:val="00E54FB0"/>
    <w:rsid w:val="00E56D8E"/>
    <w:rsid w:val="00E61E52"/>
    <w:rsid w:val="00E7283C"/>
    <w:rsid w:val="00E7536B"/>
    <w:rsid w:val="00E7722E"/>
    <w:rsid w:val="00E87D2C"/>
    <w:rsid w:val="00EA0765"/>
    <w:rsid w:val="00EA3D76"/>
    <w:rsid w:val="00EA516F"/>
    <w:rsid w:val="00EA782A"/>
    <w:rsid w:val="00EB0FB4"/>
    <w:rsid w:val="00EB1BF3"/>
    <w:rsid w:val="00EB3253"/>
    <w:rsid w:val="00EC093E"/>
    <w:rsid w:val="00ED0E5F"/>
    <w:rsid w:val="00ED3381"/>
    <w:rsid w:val="00ED5354"/>
    <w:rsid w:val="00ED7A71"/>
    <w:rsid w:val="00EE4CF7"/>
    <w:rsid w:val="00EF096D"/>
    <w:rsid w:val="00EF1DD6"/>
    <w:rsid w:val="00EF1F3C"/>
    <w:rsid w:val="00EF28CD"/>
    <w:rsid w:val="00F0097F"/>
    <w:rsid w:val="00F0313E"/>
    <w:rsid w:val="00F04F88"/>
    <w:rsid w:val="00F056C1"/>
    <w:rsid w:val="00F10A61"/>
    <w:rsid w:val="00F10D0A"/>
    <w:rsid w:val="00F27165"/>
    <w:rsid w:val="00F300FC"/>
    <w:rsid w:val="00F30327"/>
    <w:rsid w:val="00F31C50"/>
    <w:rsid w:val="00F31CFF"/>
    <w:rsid w:val="00F34A40"/>
    <w:rsid w:val="00F4001A"/>
    <w:rsid w:val="00F41A33"/>
    <w:rsid w:val="00F438FA"/>
    <w:rsid w:val="00F4639A"/>
    <w:rsid w:val="00F46B67"/>
    <w:rsid w:val="00F5007A"/>
    <w:rsid w:val="00F51061"/>
    <w:rsid w:val="00F5323A"/>
    <w:rsid w:val="00F5513C"/>
    <w:rsid w:val="00F615A8"/>
    <w:rsid w:val="00F66C9A"/>
    <w:rsid w:val="00F675EF"/>
    <w:rsid w:val="00F70CD6"/>
    <w:rsid w:val="00F75CCE"/>
    <w:rsid w:val="00F75E17"/>
    <w:rsid w:val="00F85D7B"/>
    <w:rsid w:val="00F92CE9"/>
    <w:rsid w:val="00F934EE"/>
    <w:rsid w:val="00F95804"/>
    <w:rsid w:val="00FA27D1"/>
    <w:rsid w:val="00FA2F35"/>
    <w:rsid w:val="00FA7D3C"/>
    <w:rsid w:val="00FB52E9"/>
    <w:rsid w:val="00FB5538"/>
    <w:rsid w:val="00FE0025"/>
    <w:rsid w:val="00FE126F"/>
    <w:rsid w:val="00FE1B46"/>
    <w:rsid w:val="00FF1E98"/>
    <w:rsid w:val="00FF2FF3"/>
    <w:rsid w:val="00FF7FA2"/>
    <w:rsid w:val="1329C774"/>
    <w:rsid w:val="25FCBC30"/>
    <w:rsid w:val="2A5E7D2B"/>
    <w:rsid w:val="73E7554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F09C8"/>
  <w15:docId w15:val="{1AEC28AC-7FBC-4622-85B2-920C90D6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004B"/>
    <w:rPr>
      <w:rFonts w:ascii="Trebuchet MS" w:hAnsi="Trebuchet MS"/>
      <w:lang w:val="en-US" w:eastAsia="en-US"/>
    </w:rPr>
  </w:style>
  <w:style w:type="paragraph" w:styleId="Heading1">
    <w:name w:val="heading 1"/>
    <w:basedOn w:val="Normal"/>
    <w:next w:val="Normal"/>
    <w:qFormat/>
    <w:rsid w:val="009A4325"/>
    <w:pPr>
      <w:keepNext/>
      <w:numPr>
        <w:numId w:val="17"/>
      </w:numPr>
      <w:spacing w:before="260"/>
      <w:outlineLvl w:val="0"/>
    </w:pPr>
    <w:rPr>
      <w:rFonts w:cs="Arial"/>
      <w:b/>
      <w:bCs/>
      <w:kern w:val="32"/>
      <w:szCs w:val="32"/>
    </w:rPr>
  </w:style>
  <w:style w:type="paragraph" w:styleId="Heading2">
    <w:name w:val="heading 2"/>
    <w:basedOn w:val="Normal"/>
    <w:next w:val="Normal"/>
    <w:qFormat/>
    <w:rsid w:val="009A4325"/>
    <w:pPr>
      <w:keepNext/>
      <w:numPr>
        <w:ilvl w:val="1"/>
        <w:numId w:val="17"/>
      </w:numPr>
      <w:spacing w:before="260"/>
      <w:outlineLvl w:val="1"/>
    </w:pPr>
    <w:rPr>
      <w:rFonts w:cs="Arial"/>
      <w:b/>
      <w:bCs/>
      <w:iCs/>
      <w:szCs w:val="28"/>
    </w:rPr>
  </w:style>
  <w:style w:type="paragraph" w:styleId="Heading3">
    <w:name w:val="heading 3"/>
    <w:basedOn w:val="Normal"/>
    <w:next w:val="Normal"/>
    <w:qFormat/>
    <w:rsid w:val="009A4325"/>
    <w:pPr>
      <w:keepNext/>
      <w:numPr>
        <w:ilvl w:val="2"/>
        <w:numId w:val="17"/>
      </w:numPr>
      <w:spacing w:before="260"/>
      <w:outlineLvl w:val="2"/>
    </w:pPr>
    <w:rPr>
      <w:rFonts w:cs="Arial"/>
      <w:b/>
      <w:bCs/>
      <w:szCs w:val="26"/>
    </w:rPr>
  </w:style>
  <w:style w:type="paragraph" w:styleId="Heading4">
    <w:name w:val="heading 4"/>
    <w:basedOn w:val="Normal"/>
    <w:next w:val="Normal"/>
    <w:qFormat/>
    <w:rsid w:val="009A4325"/>
    <w:pPr>
      <w:keepNext/>
      <w:numPr>
        <w:ilvl w:val="3"/>
        <w:numId w:val="17"/>
      </w:numPr>
      <w:spacing w:before="260"/>
      <w:outlineLvl w:val="3"/>
    </w:pPr>
    <w:rPr>
      <w:b/>
      <w:bCs/>
      <w:szCs w:val="28"/>
    </w:rPr>
  </w:style>
  <w:style w:type="paragraph" w:styleId="Heading5">
    <w:name w:val="heading 5"/>
    <w:basedOn w:val="Normal"/>
    <w:next w:val="Normal"/>
    <w:qFormat/>
    <w:rsid w:val="009A4325"/>
    <w:pPr>
      <w:outlineLvl w:val="4"/>
    </w:pPr>
    <w:rPr>
      <w:b/>
      <w:bCs/>
      <w:iCs/>
      <w:szCs w:val="26"/>
    </w:rPr>
  </w:style>
  <w:style w:type="paragraph" w:styleId="Heading6">
    <w:name w:val="heading 6"/>
    <w:basedOn w:val="Normal"/>
    <w:next w:val="Normal"/>
    <w:qFormat/>
    <w:rsid w:val="009A4325"/>
    <w:pPr>
      <w:outlineLvl w:val="5"/>
    </w:pPr>
    <w:rPr>
      <w:bCs/>
      <w:i/>
      <w:szCs w:val="22"/>
    </w:rPr>
  </w:style>
  <w:style w:type="paragraph" w:styleId="Heading7">
    <w:name w:val="heading 7"/>
    <w:basedOn w:val="Normal"/>
    <w:next w:val="Normal"/>
    <w:link w:val="Heading7Char"/>
    <w:semiHidden/>
    <w:unhideWhenUsed/>
    <w:qFormat/>
    <w:rsid w:val="00B94EA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B94EA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94EA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E5DD7"/>
    <w:pPr>
      <w:tabs>
        <w:tab w:val="center" w:pos="4320"/>
        <w:tab w:val="right" w:pos="8640"/>
      </w:tabs>
    </w:pPr>
  </w:style>
  <w:style w:type="paragraph" w:styleId="Footer">
    <w:name w:val="footer"/>
    <w:basedOn w:val="Normal"/>
    <w:link w:val="FooterChar"/>
    <w:semiHidden/>
    <w:rsid w:val="009D406B"/>
    <w:pPr>
      <w:tabs>
        <w:tab w:val="right" w:pos="8902"/>
      </w:tabs>
      <w:spacing w:after="60" w:line="170" w:lineRule="atLeast"/>
      <w:ind w:left="-1021"/>
    </w:pPr>
    <w:rPr>
      <w:sz w:val="14"/>
    </w:rPr>
  </w:style>
  <w:style w:type="table" w:styleId="TableGrid">
    <w:name w:val="Table Grid"/>
    <w:basedOn w:val="TableNormal"/>
    <w:rsid w:val="008B07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titles">
    <w:name w:val="Form titles"/>
    <w:semiHidden/>
    <w:rsid w:val="00F30327"/>
    <w:pPr>
      <w:spacing w:line="220" w:lineRule="atLeast"/>
    </w:pPr>
    <w:rPr>
      <w:rFonts w:ascii="Trebuchet MS" w:hAnsi="Trebuchet MS"/>
      <w:position w:val="4"/>
      <w:sz w:val="12"/>
      <w:szCs w:val="24"/>
      <w:lang w:eastAsia="en-US"/>
    </w:rPr>
  </w:style>
  <w:style w:type="paragraph" w:customStyle="1" w:styleId="Documenttitle">
    <w:name w:val="Document title"/>
    <w:semiHidden/>
    <w:rsid w:val="005B483E"/>
    <w:pPr>
      <w:jc w:val="right"/>
    </w:pPr>
    <w:rPr>
      <w:rFonts w:ascii="Verdana" w:hAnsi="Verdana"/>
      <w:noProof/>
      <w:color w:val="7C0052"/>
      <w:sz w:val="36"/>
      <w:szCs w:val="36"/>
      <w:lang w:eastAsia="en-US"/>
    </w:rPr>
  </w:style>
  <w:style w:type="paragraph" w:styleId="BalloonText">
    <w:name w:val="Balloon Text"/>
    <w:basedOn w:val="Normal"/>
    <w:semiHidden/>
    <w:rsid w:val="00CA4E6E"/>
    <w:rPr>
      <w:rFonts w:ascii="Tahoma" w:hAnsi="Tahoma" w:cs="Tahoma"/>
      <w:sz w:val="16"/>
      <w:szCs w:val="16"/>
    </w:rPr>
  </w:style>
  <w:style w:type="paragraph" w:customStyle="1" w:styleId="Formdetails">
    <w:name w:val="Form details"/>
    <w:semiHidden/>
    <w:rsid w:val="00845BEC"/>
    <w:pPr>
      <w:spacing w:line="240" w:lineRule="atLeast"/>
    </w:pPr>
    <w:rPr>
      <w:rFonts w:ascii="Trebuchet MS" w:hAnsi="Trebuchet MS"/>
      <w:sz w:val="18"/>
      <w:szCs w:val="24"/>
      <w:lang w:eastAsia="en-US"/>
    </w:rPr>
  </w:style>
  <w:style w:type="paragraph" w:customStyle="1" w:styleId="Formdetailsbold">
    <w:name w:val="Form details bold"/>
    <w:basedOn w:val="Formdetails"/>
    <w:semiHidden/>
    <w:rsid w:val="003778D3"/>
    <w:rPr>
      <w:b/>
    </w:rPr>
  </w:style>
  <w:style w:type="character" w:styleId="Hyperlink">
    <w:name w:val="Hyperlink"/>
    <w:basedOn w:val="DefaultParagraphFont"/>
    <w:semiHidden/>
    <w:rsid w:val="00EB3253"/>
    <w:rPr>
      <w:color w:val="0000FF"/>
      <w:u w:val="single"/>
    </w:rPr>
  </w:style>
  <w:style w:type="paragraph" w:customStyle="1" w:styleId="Footersmalltext">
    <w:name w:val="Footer small text"/>
    <w:basedOn w:val="Footer"/>
    <w:semiHidden/>
    <w:rsid w:val="000B7381"/>
    <w:pPr>
      <w:spacing w:line="140" w:lineRule="atLeast"/>
    </w:pPr>
    <w:rPr>
      <w:sz w:val="12"/>
    </w:rPr>
  </w:style>
  <w:style w:type="paragraph" w:styleId="ListBullet">
    <w:name w:val="List Bullet"/>
    <w:basedOn w:val="Normal"/>
    <w:link w:val="ListBulletChar"/>
    <w:qFormat/>
    <w:rsid w:val="009830A7"/>
    <w:pPr>
      <w:numPr>
        <w:numId w:val="20"/>
      </w:numPr>
    </w:pPr>
  </w:style>
  <w:style w:type="character" w:customStyle="1" w:styleId="ListBulletChar">
    <w:name w:val="List Bullet Char"/>
    <w:basedOn w:val="DefaultParagraphFont"/>
    <w:link w:val="ListBullet"/>
    <w:rsid w:val="009830A7"/>
    <w:rPr>
      <w:rFonts w:ascii="Verdana" w:hAnsi="Verdana"/>
      <w:szCs w:val="24"/>
      <w:lang w:val="en-GB" w:eastAsia="en-US" w:bidi="ar-SA"/>
    </w:rPr>
  </w:style>
  <w:style w:type="character" w:customStyle="1" w:styleId="ListbulletChar0">
    <w:name w:val="List bullet Char"/>
    <w:basedOn w:val="ListBulletChar"/>
    <w:semiHidden/>
    <w:unhideWhenUsed/>
    <w:rsid w:val="005F08DC"/>
    <w:rPr>
      <w:rFonts w:ascii="Verdana" w:hAnsi="Verdana"/>
      <w:szCs w:val="24"/>
      <w:lang w:val="en-GB" w:eastAsia="en-US" w:bidi="ar-SA"/>
    </w:rPr>
  </w:style>
  <w:style w:type="paragraph" w:styleId="ListBullet2">
    <w:name w:val="List Bullet 2"/>
    <w:basedOn w:val="Normal"/>
    <w:qFormat/>
    <w:rsid w:val="009830A7"/>
    <w:pPr>
      <w:numPr>
        <w:ilvl w:val="1"/>
        <w:numId w:val="20"/>
      </w:numPr>
    </w:pPr>
  </w:style>
  <w:style w:type="paragraph" w:styleId="ListBullet3">
    <w:name w:val="List Bullet 3"/>
    <w:basedOn w:val="Normal"/>
    <w:qFormat/>
    <w:rsid w:val="009830A7"/>
    <w:pPr>
      <w:numPr>
        <w:ilvl w:val="2"/>
        <w:numId w:val="20"/>
      </w:numPr>
    </w:pPr>
  </w:style>
  <w:style w:type="character" w:customStyle="1" w:styleId="ListBulletCharChar">
    <w:name w:val="List Bullet Char Char"/>
    <w:basedOn w:val="DefaultParagraphFont"/>
    <w:semiHidden/>
    <w:unhideWhenUsed/>
    <w:rsid w:val="00261E08"/>
    <w:rPr>
      <w:rFonts w:ascii="Verdana" w:hAnsi="Verdana"/>
      <w:szCs w:val="24"/>
      <w:lang w:val="en-GB" w:eastAsia="en-US" w:bidi="ar-SA"/>
    </w:rPr>
  </w:style>
  <w:style w:type="paragraph" w:styleId="ListNumber">
    <w:name w:val="List Number"/>
    <w:basedOn w:val="Normal"/>
    <w:qFormat/>
    <w:rsid w:val="003E6D86"/>
    <w:pPr>
      <w:numPr>
        <w:numId w:val="9"/>
      </w:numPr>
      <w:tabs>
        <w:tab w:val="left" w:pos="284"/>
      </w:tabs>
      <w:contextualSpacing/>
    </w:pPr>
  </w:style>
  <w:style w:type="paragraph" w:styleId="ListNumber2">
    <w:name w:val="List Number 2"/>
    <w:basedOn w:val="Normal"/>
    <w:qFormat/>
    <w:rsid w:val="003E6D86"/>
    <w:pPr>
      <w:numPr>
        <w:ilvl w:val="1"/>
        <w:numId w:val="9"/>
      </w:numPr>
      <w:tabs>
        <w:tab w:val="left" w:pos="567"/>
      </w:tabs>
      <w:contextualSpacing/>
    </w:pPr>
  </w:style>
  <w:style w:type="paragraph" w:styleId="ListNumber3">
    <w:name w:val="List Number 3"/>
    <w:basedOn w:val="Normal"/>
    <w:qFormat/>
    <w:rsid w:val="003E6D86"/>
    <w:pPr>
      <w:numPr>
        <w:ilvl w:val="2"/>
        <w:numId w:val="9"/>
      </w:numPr>
      <w:tabs>
        <w:tab w:val="left" w:pos="851"/>
      </w:tabs>
      <w:contextualSpacing/>
    </w:pPr>
  </w:style>
  <w:style w:type="character" w:customStyle="1" w:styleId="FooterChar">
    <w:name w:val="Footer Char"/>
    <w:basedOn w:val="DefaultParagraphFont"/>
    <w:link w:val="Footer"/>
    <w:semiHidden/>
    <w:rsid w:val="004C4DBF"/>
    <w:rPr>
      <w:rFonts w:ascii="Trebuchet MS" w:hAnsi="Trebuchet MS"/>
      <w:sz w:val="14"/>
      <w:lang w:val="en-US" w:eastAsia="en-US"/>
    </w:rPr>
  </w:style>
  <w:style w:type="paragraph" w:styleId="ListParagraph">
    <w:name w:val="List Paragraph"/>
    <w:basedOn w:val="Normal"/>
    <w:uiPriority w:val="34"/>
    <w:qFormat/>
    <w:rsid w:val="008C711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uiPriority w:val="99"/>
    <w:semiHidden/>
    <w:unhideWhenUsed/>
    <w:rsid w:val="008C711A"/>
    <w:rPr>
      <w:sz w:val="16"/>
      <w:szCs w:val="16"/>
    </w:rPr>
  </w:style>
  <w:style w:type="paragraph" w:styleId="CommentText">
    <w:name w:val="annotation text"/>
    <w:basedOn w:val="Normal"/>
    <w:link w:val="CommentTextChar"/>
    <w:uiPriority w:val="99"/>
    <w:unhideWhenUsed/>
    <w:rsid w:val="008C711A"/>
    <w:pPr>
      <w:spacing w:after="160"/>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8C711A"/>
    <w:rPr>
      <w:rFonts w:asciiTheme="minorHAnsi" w:eastAsiaTheme="minorHAnsi" w:hAnsiTheme="minorHAnsi" w:cstheme="minorBidi"/>
      <w:kern w:val="2"/>
      <w:lang w:val="en-US" w:eastAsia="en-US"/>
      <w14:ligatures w14:val="standardContextual"/>
    </w:rPr>
  </w:style>
  <w:style w:type="paragraph" w:styleId="CommentSubject">
    <w:name w:val="annotation subject"/>
    <w:basedOn w:val="CommentText"/>
    <w:next w:val="CommentText"/>
    <w:link w:val="CommentSubjectChar"/>
    <w:semiHidden/>
    <w:unhideWhenUsed/>
    <w:rsid w:val="00B60909"/>
    <w:pPr>
      <w:spacing w:after="0"/>
    </w:pPr>
    <w:rPr>
      <w:rFonts w:ascii="Trebuchet MS" w:eastAsia="SimSun" w:hAnsi="Trebuchet MS" w:cs="Times New Roman"/>
      <w:b/>
      <w:bCs/>
      <w:kern w:val="0"/>
      <w14:ligatures w14:val="none"/>
    </w:rPr>
  </w:style>
  <w:style w:type="character" w:customStyle="1" w:styleId="CommentSubjectChar">
    <w:name w:val="Comment Subject Char"/>
    <w:basedOn w:val="CommentTextChar"/>
    <w:link w:val="CommentSubject"/>
    <w:semiHidden/>
    <w:rsid w:val="00B60909"/>
    <w:rPr>
      <w:rFonts w:ascii="Trebuchet MS" w:eastAsiaTheme="minorHAnsi" w:hAnsi="Trebuchet MS" w:cstheme="minorBidi"/>
      <w:b/>
      <w:bCs/>
      <w:kern w:val="2"/>
      <w:lang w:val="en-US" w:eastAsia="en-US"/>
      <w14:ligatures w14:val="standardContextual"/>
    </w:rPr>
  </w:style>
  <w:style w:type="paragraph" w:styleId="Revision">
    <w:name w:val="Revision"/>
    <w:hidden/>
    <w:uiPriority w:val="99"/>
    <w:semiHidden/>
    <w:rsid w:val="00CD1018"/>
    <w:rPr>
      <w:rFonts w:ascii="Trebuchet MS" w:hAnsi="Trebuchet MS"/>
      <w:lang w:val="en-US" w:eastAsia="en-US"/>
    </w:rPr>
  </w:style>
  <w:style w:type="character" w:styleId="Mention">
    <w:name w:val="Mention"/>
    <w:basedOn w:val="DefaultParagraphFont"/>
    <w:uiPriority w:val="99"/>
    <w:unhideWhenUsed/>
    <w:rsid w:val="00ED3381"/>
    <w:rPr>
      <w:color w:val="2B579A"/>
      <w:shd w:val="clear" w:color="auto" w:fill="E1DFDD"/>
    </w:rPr>
  </w:style>
  <w:style w:type="character" w:styleId="BookTitle">
    <w:name w:val="Book Title"/>
    <w:basedOn w:val="DefaultParagraphFont"/>
    <w:uiPriority w:val="33"/>
    <w:semiHidden/>
    <w:unhideWhenUsed/>
    <w:qFormat/>
    <w:rsid w:val="00B94EAA"/>
    <w:rPr>
      <w:b/>
      <w:bCs/>
      <w:i/>
      <w:iCs/>
      <w:spacing w:val="5"/>
    </w:rPr>
  </w:style>
  <w:style w:type="paragraph" w:styleId="Caption">
    <w:name w:val="caption"/>
    <w:basedOn w:val="Normal"/>
    <w:next w:val="Normal"/>
    <w:semiHidden/>
    <w:unhideWhenUsed/>
    <w:qFormat/>
    <w:rsid w:val="00B94EAA"/>
    <w:pPr>
      <w:spacing w:after="200"/>
    </w:pPr>
    <w:rPr>
      <w:i/>
      <w:iCs/>
      <w:color w:val="1F497D" w:themeColor="text2"/>
      <w:sz w:val="18"/>
      <w:szCs w:val="18"/>
    </w:rPr>
  </w:style>
  <w:style w:type="character" w:styleId="Emphasis">
    <w:name w:val="Emphasis"/>
    <w:basedOn w:val="DefaultParagraphFont"/>
    <w:semiHidden/>
    <w:unhideWhenUsed/>
    <w:qFormat/>
    <w:rsid w:val="00B94EAA"/>
    <w:rPr>
      <w:i/>
      <w:iCs/>
    </w:rPr>
  </w:style>
  <w:style w:type="character" w:customStyle="1" w:styleId="Heading7Char">
    <w:name w:val="Heading 7 Char"/>
    <w:basedOn w:val="DefaultParagraphFont"/>
    <w:link w:val="Heading7"/>
    <w:semiHidden/>
    <w:rsid w:val="00B94EAA"/>
    <w:rPr>
      <w:rFonts w:asciiTheme="majorHAnsi" w:eastAsiaTheme="majorEastAsia" w:hAnsiTheme="majorHAnsi" w:cstheme="majorBidi"/>
      <w:i/>
      <w:iCs/>
      <w:color w:val="243F60" w:themeColor="accent1" w:themeShade="7F"/>
      <w:lang w:val="en-US" w:eastAsia="en-US"/>
    </w:rPr>
  </w:style>
  <w:style w:type="character" w:customStyle="1" w:styleId="Heading8Char">
    <w:name w:val="Heading 8 Char"/>
    <w:basedOn w:val="DefaultParagraphFont"/>
    <w:link w:val="Heading8"/>
    <w:semiHidden/>
    <w:rsid w:val="00B94EAA"/>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semiHidden/>
    <w:rsid w:val="00B94EAA"/>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semiHidden/>
    <w:unhideWhenUsed/>
    <w:qFormat/>
    <w:rsid w:val="00B94EAA"/>
    <w:rPr>
      <w:i/>
      <w:iCs/>
      <w:color w:val="4F81BD" w:themeColor="accent1"/>
    </w:rPr>
  </w:style>
  <w:style w:type="paragraph" w:styleId="IntenseQuote">
    <w:name w:val="Intense Quote"/>
    <w:basedOn w:val="Normal"/>
    <w:next w:val="Normal"/>
    <w:link w:val="IntenseQuoteChar"/>
    <w:uiPriority w:val="30"/>
    <w:semiHidden/>
    <w:unhideWhenUsed/>
    <w:qFormat/>
    <w:rsid w:val="00B94EA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semiHidden/>
    <w:rsid w:val="00B94EAA"/>
    <w:rPr>
      <w:rFonts w:ascii="Trebuchet MS" w:hAnsi="Trebuchet MS"/>
      <w:i/>
      <w:iCs/>
      <w:color w:val="4F81BD" w:themeColor="accent1"/>
      <w:lang w:val="en-US" w:eastAsia="en-US"/>
    </w:rPr>
  </w:style>
  <w:style w:type="character" w:styleId="IntenseReference">
    <w:name w:val="Intense Reference"/>
    <w:basedOn w:val="DefaultParagraphFont"/>
    <w:uiPriority w:val="32"/>
    <w:semiHidden/>
    <w:unhideWhenUsed/>
    <w:qFormat/>
    <w:rsid w:val="00B94EAA"/>
    <w:rPr>
      <w:b/>
      <w:bCs/>
      <w:smallCaps/>
      <w:color w:val="4F81BD" w:themeColor="accent1"/>
      <w:spacing w:val="5"/>
    </w:rPr>
  </w:style>
  <w:style w:type="paragraph" w:styleId="NoSpacing">
    <w:name w:val="No Spacing"/>
    <w:uiPriority w:val="1"/>
    <w:semiHidden/>
    <w:unhideWhenUsed/>
    <w:qFormat/>
    <w:rsid w:val="00B94EAA"/>
    <w:rPr>
      <w:rFonts w:ascii="Trebuchet MS" w:hAnsi="Trebuchet MS"/>
      <w:lang w:val="en-US" w:eastAsia="en-US"/>
    </w:rPr>
  </w:style>
  <w:style w:type="paragraph" w:styleId="Quote">
    <w:name w:val="Quote"/>
    <w:basedOn w:val="Normal"/>
    <w:next w:val="Normal"/>
    <w:link w:val="QuoteChar"/>
    <w:uiPriority w:val="29"/>
    <w:semiHidden/>
    <w:unhideWhenUsed/>
    <w:qFormat/>
    <w:rsid w:val="00B94EA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B94EAA"/>
    <w:rPr>
      <w:rFonts w:ascii="Trebuchet MS" w:hAnsi="Trebuchet MS"/>
      <w:i/>
      <w:iCs/>
      <w:color w:val="404040" w:themeColor="text1" w:themeTint="BF"/>
      <w:lang w:val="en-US" w:eastAsia="en-US"/>
    </w:rPr>
  </w:style>
  <w:style w:type="character" w:styleId="Strong">
    <w:name w:val="Strong"/>
    <w:basedOn w:val="DefaultParagraphFont"/>
    <w:semiHidden/>
    <w:unhideWhenUsed/>
    <w:qFormat/>
    <w:rsid w:val="00B94EAA"/>
    <w:rPr>
      <w:b/>
      <w:bCs/>
    </w:rPr>
  </w:style>
  <w:style w:type="paragraph" w:styleId="Subtitle">
    <w:name w:val="Subtitle"/>
    <w:basedOn w:val="Normal"/>
    <w:next w:val="Normal"/>
    <w:link w:val="SubtitleChar"/>
    <w:semiHidden/>
    <w:unhideWhenUsed/>
    <w:qFormat/>
    <w:rsid w:val="00B94EA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semiHidden/>
    <w:rsid w:val="00B94EAA"/>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semiHidden/>
    <w:unhideWhenUsed/>
    <w:qFormat/>
    <w:rsid w:val="00B94EAA"/>
    <w:rPr>
      <w:i/>
      <w:iCs/>
      <w:color w:val="404040" w:themeColor="text1" w:themeTint="BF"/>
    </w:rPr>
  </w:style>
  <w:style w:type="character" w:styleId="SubtleReference">
    <w:name w:val="Subtle Reference"/>
    <w:basedOn w:val="DefaultParagraphFont"/>
    <w:uiPriority w:val="31"/>
    <w:semiHidden/>
    <w:unhideWhenUsed/>
    <w:qFormat/>
    <w:rsid w:val="00B94EAA"/>
    <w:rPr>
      <w:smallCaps/>
      <w:color w:val="5A5A5A" w:themeColor="text1" w:themeTint="A5"/>
    </w:rPr>
  </w:style>
  <w:style w:type="paragraph" w:styleId="Title">
    <w:name w:val="Title"/>
    <w:basedOn w:val="Normal"/>
    <w:next w:val="Normal"/>
    <w:link w:val="TitleChar"/>
    <w:semiHidden/>
    <w:unhideWhenUsed/>
    <w:qFormat/>
    <w:rsid w:val="00B94EA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B94EAA"/>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B94EAA"/>
    <w:pPr>
      <w:keepLines/>
      <w:numPr>
        <w:numId w:val="0"/>
      </w:numPr>
      <w:spacing w:before="240"/>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7133">
      <w:bodyDiv w:val="1"/>
      <w:marLeft w:val="0"/>
      <w:marRight w:val="0"/>
      <w:marTop w:val="0"/>
      <w:marBottom w:val="0"/>
      <w:divBdr>
        <w:top w:val="none" w:sz="0" w:space="0" w:color="auto"/>
        <w:left w:val="none" w:sz="0" w:space="0" w:color="auto"/>
        <w:bottom w:val="none" w:sz="0" w:space="0" w:color="auto"/>
        <w:right w:val="none" w:sz="0" w:space="0" w:color="auto"/>
      </w:divBdr>
    </w:div>
    <w:div w:id="328296244">
      <w:bodyDiv w:val="1"/>
      <w:marLeft w:val="0"/>
      <w:marRight w:val="0"/>
      <w:marTop w:val="0"/>
      <w:marBottom w:val="0"/>
      <w:divBdr>
        <w:top w:val="none" w:sz="0" w:space="0" w:color="auto"/>
        <w:left w:val="none" w:sz="0" w:space="0" w:color="auto"/>
        <w:bottom w:val="none" w:sz="0" w:space="0" w:color="auto"/>
        <w:right w:val="none" w:sz="0" w:space="0" w:color="auto"/>
      </w:divBdr>
    </w:div>
    <w:div w:id="396510792">
      <w:bodyDiv w:val="1"/>
      <w:marLeft w:val="0"/>
      <w:marRight w:val="0"/>
      <w:marTop w:val="0"/>
      <w:marBottom w:val="0"/>
      <w:divBdr>
        <w:top w:val="none" w:sz="0" w:space="0" w:color="auto"/>
        <w:left w:val="none" w:sz="0" w:space="0" w:color="auto"/>
        <w:bottom w:val="none" w:sz="0" w:space="0" w:color="auto"/>
        <w:right w:val="none" w:sz="0" w:space="0" w:color="auto"/>
      </w:divBdr>
    </w:div>
    <w:div w:id="702942848">
      <w:bodyDiv w:val="1"/>
      <w:marLeft w:val="0"/>
      <w:marRight w:val="0"/>
      <w:marTop w:val="0"/>
      <w:marBottom w:val="0"/>
      <w:divBdr>
        <w:top w:val="none" w:sz="0" w:space="0" w:color="auto"/>
        <w:left w:val="none" w:sz="0" w:space="0" w:color="auto"/>
        <w:bottom w:val="none" w:sz="0" w:space="0" w:color="auto"/>
        <w:right w:val="none" w:sz="0" w:space="0" w:color="auto"/>
      </w:divBdr>
    </w:div>
    <w:div w:id="723408376">
      <w:bodyDiv w:val="1"/>
      <w:marLeft w:val="0"/>
      <w:marRight w:val="0"/>
      <w:marTop w:val="0"/>
      <w:marBottom w:val="0"/>
      <w:divBdr>
        <w:top w:val="none" w:sz="0" w:space="0" w:color="auto"/>
        <w:left w:val="none" w:sz="0" w:space="0" w:color="auto"/>
        <w:bottom w:val="none" w:sz="0" w:space="0" w:color="auto"/>
        <w:right w:val="none" w:sz="0" w:space="0" w:color="auto"/>
      </w:divBdr>
    </w:div>
    <w:div w:id="992223566">
      <w:bodyDiv w:val="1"/>
      <w:marLeft w:val="0"/>
      <w:marRight w:val="0"/>
      <w:marTop w:val="0"/>
      <w:marBottom w:val="0"/>
      <w:divBdr>
        <w:top w:val="none" w:sz="0" w:space="0" w:color="auto"/>
        <w:left w:val="none" w:sz="0" w:space="0" w:color="auto"/>
        <w:bottom w:val="none" w:sz="0" w:space="0" w:color="auto"/>
        <w:right w:val="none" w:sz="0" w:space="0" w:color="auto"/>
      </w:divBdr>
    </w:div>
    <w:div w:id="1145855834">
      <w:bodyDiv w:val="1"/>
      <w:marLeft w:val="0"/>
      <w:marRight w:val="0"/>
      <w:marTop w:val="0"/>
      <w:marBottom w:val="0"/>
      <w:divBdr>
        <w:top w:val="none" w:sz="0" w:space="0" w:color="auto"/>
        <w:left w:val="none" w:sz="0" w:space="0" w:color="auto"/>
        <w:bottom w:val="none" w:sz="0" w:space="0" w:color="auto"/>
        <w:right w:val="none" w:sz="0" w:space="0" w:color="auto"/>
      </w:divBdr>
    </w:div>
    <w:div w:id="1279949103">
      <w:bodyDiv w:val="1"/>
      <w:marLeft w:val="0"/>
      <w:marRight w:val="0"/>
      <w:marTop w:val="0"/>
      <w:marBottom w:val="0"/>
      <w:divBdr>
        <w:top w:val="none" w:sz="0" w:space="0" w:color="auto"/>
        <w:left w:val="none" w:sz="0" w:space="0" w:color="auto"/>
        <w:bottom w:val="none" w:sz="0" w:space="0" w:color="auto"/>
        <w:right w:val="none" w:sz="0" w:space="0" w:color="auto"/>
      </w:divBdr>
    </w:div>
    <w:div w:id="1487743780">
      <w:bodyDiv w:val="1"/>
      <w:marLeft w:val="0"/>
      <w:marRight w:val="0"/>
      <w:marTop w:val="0"/>
      <w:marBottom w:val="0"/>
      <w:divBdr>
        <w:top w:val="none" w:sz="0" w:space="0" w:color="auto"/>
        <w:left w:val="none" w:sz="0" w:space="0" w:color="auto"/>
        <w:bottom w:val="none" w:sz="0" w:space="0" w:color="auto"/>
        <w:right w:val="none" w:sz="0" w:space="0" w:color="auto"/>
      </w:divBdr>
    </w:div>
    <w:div w:id="1808551458">
      <w:bodyDiv w:val="1"/>
      <w:marLeft w:val="0"/>
      <w:marRight w:val="0"/>
      <w:marTop w:val="0"/>
      <w:marBottom w:val="0"/>
      <w:divBdr>
        <w:top w:val="none" w:sz="0" w:space="0" w:color="auto"/>
        <w:left w:val="none" w:sz="0" w:space="0" w:color="auto"/>
        <w:bottom w:val="none" w:sz="0" w:space="0" w:color="auto"/>
        <w:right w:val="none" w:sz="0" w:space="0" w:color="auto"/>
      </w:divBdr>
    </w:div>
    <w:div w:id="214207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DD\Template\General\ALL%20-%20Blank%2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9b90d2-963c-49d7-a66b-74caa9990d0c">
      <Terms xmlns="http://schemas.microsoft.com/office/infopath/2007/PartnerControls"/>
    </lcf76f155ced4ddcb4097134ff3c332f>
    <TaxCatchAll xmlns="cdee71c5-be99-4878-a097-cbb476560be9" xsi:nil="true"/>
    <ProjectClosedDate xmlns="989b90d2-963c-49d7-a66b-74caa9990d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73EA45-404D-40F0-8ED1-43B37EC63576}">
  <ds:schemaRefs>
    <ds:schemaRef ds:uri="http://schemas.openxmlformats.org/officeDocument/2006/bibliography"/>
  </ds:schemaRefs>
</ds:datastoreItem>
</file>

<file path=customXml/itemProps2.xml><?xml version="1.0" encoding="utf-8"?>
<ds:datastoreItem xmlns:ds="http://schemas.openxmlformats.org/officeDocument/2006/customXml" ds:itemID="{B5D31779-31EA-4B31-92EF-B14B92F94AF1}">
  <ds:schemaRefs>
    <ds:schemaRef ds:uri="http://schemas.microsoft.com/office/2006/metadata/properties"/>
    <ds:schemaRef ds:uri="http://schemas.microsoft.com/office/infopath/2007/PartnerControls"/>
    <ds:schemaRef ds:uri="989b90d2-963c-49d7-a66b-74caa9990d0c"/>
    <ds:schemaRef ds:uri="cdee71c5-be99-4878-a097-cbb476560be9"/>
  </ds:schemaRefs>
</ds:datastoreItem>
</file>

<file path=customXml/itemProps3.xml><?xml version="1.0" encoding="utf-8"?>
<ds:datastoreItem xmlns:ds="http://schemas.openxmlformats.org/officeDocument/2006/customXml" ds:itemID="{EE60CAF8-2A11-4791-B09E-FF3D1EF87ADD}">
  <ds:schemaRefs>
    <ds:schemaRef ds:uri="http://schemas.microsoft.com/sharepoint/v3/contenttype/forms"/>
  </ds:schemaRefs>
</ds:datastoreItem>
</file>

<file path=customXml/itemProps4.xml><?xml version="1.0" encoding="utf-8"?>
<ds:datastoreItem xmlns:ds="http://schemas.openxmlformats.org/officeDocument/2006/customXml" ds:itemID="{545162CE-8209-4324-A90C-903E67581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eff7bc7-36fc-428c-8646-00723cb074ab}" enabled="1" method="Privileged" siteId="{94c3e67c-9e2d-4800-a6b7-635d97882165}" removed="0"/>
</clbl:labelList>
</file>

<file path=docProps/app.xml><?xml version="1.0" encoding="utf-8"?>
<Properties xmlns="http://schemas.openxmlformats.org/officeDocument/2006/extended-properties" xmlns:vt="http://schemas.openxmlformats.org/officeDocument/2006/docPropsVTypes">
  <Template>ALL - Blank -04.dotx</Template>
  <TotalTime>76</TotalTime>
  <Pages>8</Pages>
  <Words>1548</Words>
  <Characters>8347</Characters>
  <Application>Microsoft Office Word</Application>
  <DocSecurity>0</DocSecurity>
  <Lines>556</Lines>
  <Paragraphs>253</Paragraphs>
  <ScaleCrop>false</ScaleCrop>
  <Company>PDD</Company>
  <LinksUpToDate>false</LinksUpToDate>
  <CharactersWithSpaces>9642</CharactersWithSpaces>
  <SharedDoc>false</SharedDoc>
  <HLinks>
    <vt:vector size="6" baseType="variant">
      <vt:variant>
        <vt:i4>6815820</vt:i4>
      </vt:variant>
      <vt:variant>
        <vt:i4>0</vt:i4>
      </vt:variant>
      <vt:variant>
        <vt:i4>0</vt:i4>
      </vt:variant>
      <vt:variant>
        <vt:i4>5</vt:i4>
      </vt:variant>
      <vt:variant>
        <vt:lpwstr>mailto:kaihu@pddinnovation.com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JobNo Author CreationDate Subject 01.docx</dc:title>
  <dc:subject/>
  <dc:creator>Kai Hu</dc:creator>
  <cp:keywords/>
  <dc:description>Templates by www.operandi.co.uk | 2011</dc:description>
  <cp:lastModifiedBy>Shahzada Khaleel</cp:lastModifiedBy>
  <cp:revision>52</cp:revision>
  <cp:lastPrinted>2007-05-20T23:44:00Z</cp:lastPrinted>
  <dcterms:created xsi:type="dcterms:W3CDTF">2026-05-07T14:40:00Z</dcterms:created>
  <dcterms:modified xsi:type="dcterms:W3CDTF">2026-09-11T11:18:00Z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y fmtid="{D5CDD505-2E9C-101B-9397-08002B2CF9AE}" pid="4" name="docLang">
    <vt:lpwstr>en</vt:lpwstr>
  </property>
</Properties>
</file>